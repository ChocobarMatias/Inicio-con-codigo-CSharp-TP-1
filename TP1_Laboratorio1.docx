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C1384" w14:textId="31F9E00A" w:rsidR="00D077E9" w:rsidRDefault="00BF44FF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F00FCA9" wp14:editId="655068D4">
            <wp:simplePos x="0" y="0"/>
            <wp:positionH relativeFrom="margin">
              <wp:posOffset>-1219200</wp:posOffset>
            </wp:positionH>
            <wp:positionV relativeFrom="paragraph">
              <wp:posOffset>-912495</wp:posOffset>
            </wp:positionV>
            <wp:extent cx="12873355" cy="6703695"/>
            <wp:effectExtent l="0" t="0" r="4445" b="1905"/>
            <wp:wrapNone/>
            <wp:docPr id="595475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3355" cy="67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20"/>
      </w:tblGrid>
      <w:tr w:rsidR="00D077E9" w14:paraId="1BCC510F" w14:textId="77777777" w:rsidTr="00F016D8">
        <w:trPr>
          <w:trHeight w:val="2000"/>
        </w:trPr>
        <w:tc>
          <w:tcPr>
            <w:tcW w:w="4420" w:type="dxa"/>
            <w:tcBorders>
              <w:top w:val="nil"/>
              <w:left w:val="nil"/>
              <w:bottom w:val="nil"/>
              <w:right w:val="nil"/>
            </w:tcBorders>
          </w:tcPr>
          <w:p w14:paraId="308563EE" w14:textId="2628CB63" w:rsidR="00D077E9" w:rsidRDefault="00BF44FF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A2D209B" wp14:editId="740870CC">
                      <wp:simplePos x="0" y="0"/>
                      <wp:positionH relativeFrom="page">
                        <wp:posOffset>-807720</wp:posOffset>
                      </wp:positionH>
                      <wp:positionV relativeFrom="paragraph">
                        <wp:posOffset>213995</wp:posOffset>
                      </wp:positionV>
                      <wp:extent cx="4541520" cy="1824990"/>
                      <wp:effectExtent l="0" t="0" r="0" b="381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41520" cy="18249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DC81E5" w14:textId="1C3F89D1" w:rsidR="00D077E9" w:rsidRPr="00BF44FF" w:rsidRDefault="00F016D8" w:rsidP="00F016D8">
                                  <w:pPr>
                                    <w:pStyle w:val="Ttulo"/>
                                    <w:spacing w:after="0"/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112"/>
                                      <w:szCs w:val="112"/>
                                      <w:lang w:val="es-AR"/>
                                    </w:rPr>
                                  </w:pPr>
                                  <w:r w:rsidRPr="00BF44FF"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112"/>
                                      <w:szCs w:val="112"/>
                                      <w:lang w:val="es-AR" w:bidi="es-ES"/>
                                    </w:rPr>
                                    <w:t>TRABAJO PRACTICO 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2D20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-63.6pt;margin-top:16.85pt;width:357.6pt;height:143.7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" filled="f" stroked="f" strokeweight=".5pt">
                      <v:textbox>
                        <w:txbxContent>
                          <w:p w14:paraId="6DDC81E5" w14:textId="1C3F89D1" w:rsidR="00D077E9" w:rsidRPr="00BF44FF" w:rsidRDefault="00F016D8" w:rsidP="00F016D8">
                            <w:pPr>
                              <w:pStyle w:val="Ttulo"/>
                              <w:spacing w:after="0"/>
                              <w:jc w:val="center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12"/>
                                <w:szCs w:val="112"/>
                                <w:lang w:val="es-AR"/>
                              </w:rPr>
                            </w:pPr>
                            <w:r w:rsidRPr="00BF44FF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12"/>
                                <w:szCs w:val="112"/>
                                <w:lang w:val="es-AR" w:bidi="es-ES"/>
                              </w:rPr>
                              <w:t>TRABAJO PRACTICO I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0857650D" w14:textId="216B0E2D" w:rsidR="00D077E9" w:rsidRDefault="00D077E9" w:rsidP="00AB02A7">
            <w:pPr>
              <w:rPr>
                <w:noProof/>
              </w:rPr>
            </w:pPr>
          </w:p>
        </w:tc>
      </w:tr>
      <w:tr w:rsidR="00D077E9" w14:paraId="4124BFE2" w14:textId="77777777" w:rsidTr="00F016D8">
        <w:trPr>
          <w:trHeight w:val="2934"/>
        </w:trPr>
        <w:tc>
          <w:tcPr>
            <w:tcW w:w="4420" w:type="dxa"/>
            <w:tcBorders>
              <w:top w:val="nil"/>
              <w:left w:val="nil"/>
              <w:bottom w:val="nil"/>
              <w:right w:val="nil"/>
            </w:tcBorders>
          </w:tcPr>
          <w:p w14:paraId="084E5BCF" w14:textId="5D094A50" w:rsidR="00D077E9" w:rsidRDefault="00BF44FF" w:rsidP="00AB02A7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5FDD15FD" wp14:editId="3A2064D1">
                      <wp:simplePos x="0" y="0"/>
                      <wp:positionH relativeFrom="margin">
                        <wp:posOffset>-152400</wp:posOffset>
                      </wp:positionH>
                      <wp:positionV relativeFrom="paragraph">
                        <wp:posOffset>1245235</wp:posOffset>
                      </wp:positionV>
                      <wp:extent cx="3276600" cy="2529840"/>
                      <wp:effectExtent l="0" t="0" r="0" b="381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76600" cy="2529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25000"/>
                                  <a:lumOff val="7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2A2FEA" w14:textId="1B0F89BF" w:rsidR="00F016D8" w:rsidRPr="00BF44FF" w:rsidRDefault="00F016D8" w:rsidP="00F016D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52"/>
                                      <w:lang w:val="en-US"/>
                                    </w:rPr>
                                  </w:pPr>
                                  <w:r w:rsidRPr="00BF44FF">
                                    <w:rPr>
                                      <w:color w:val="FFFFFF" w:themeColor="background1"/>
                                      <w:sz w:val="72"/>
                                      <w:szCs w:val="52"/>
                                      <w:lang w:val="en-US"/>
                                    </w:rPr>
                                    <w:t>LABORATORIO I</w:t>
                                  </w:r>
                                </w:p>
                                <w:p w14:paraId="0D9F7DD3" w14:textId="03327109" w:rsidR="00F016D8" w:rsidRPr="00BF44FF" w:rsidRDefault="00F016D8" w:rsidP="00F016D8">
                                  <w:pPr>
                                    <w:pStyle w:val="Contenido"/>
                                    <w:jc w:val="center"/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</w:rPr>
                                  </w:pPr>
                                  <w:r w:rsidRPr="00BF44FF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6"/>
                                      <w:szCs w:val="28"/>
                                    </w:rPr>
                                    <w:t xml:space="preserve">Comision </w:t>
                                  </w:r>
                                  <w:r w:rsidRPr="00BF44F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6"/>
                                      <w:szCs w:val="28"/>
                                      <w:lang w:val="en-US"/>
                                    </w:rPr>
                                    <w:t>2</w:t>
                                  </w:r>
                                </w:p>
                                <w:p w14:paraId="3AB0BBA8" w14:textId="77777777" w:rsidR="00F016D8" w:rsidRPr="00F016D8" w:rsidRDefault="00F016D8">
                                  <w:pPr>
                                    <w:rPr>
                                      <w:color w:val="024F75" w:themeColor="accent1"/>
                                      <w:lang w:val="en-US"/>
                                    </w:rPr>
                                  </w:pPr>
                                </w:p>
                                <w:p w14:paraId="2DB1E058" w14:textId="77777777" w:rsidR="00F016D8" w:rsidRPr="00F016D8" w:rsidRDefault="00F016D8">
                                  <w:pPr>
                                    <w:rPr>
                                      <w:color w:val="024F75" w:themeColor="accent1"/>
                                      <w:lang w:val="en-US"/>
                                    </w:rPr>
                                  </w:pPr>
                                </w:p>
                                <w:p w14:paraId="3DBD586A" w14:textId="77777777" w:rsidR="00F016D8" w:rsidRPr="00F016D8" w:rsidRDefault="00F016D8">
                                  <w:pPr>
                                    <w:rPr>
                                      <w:color w:val="024F75" w:themeColor="accent1"/>
                                      <w:lang w:val="en-US"/>
                                    </w:rPr>
                                  </w:pPr>
                                </w:p>
                                <w:p w14:paraId="20B632CE" w14:textId="77777777" w:rsidR="00F016D8" w:rsidRPr="00F016D8" w:rsidRDefault="00F016D8">
                                  <w:pPr>
                                    <w:rPr>
                                      <w:color w:val="024F75" w:themeColor="accent1"/>
                                      <w:lang w:val="en-US"/>
                                    </w:rPr>
                                  </w:pPr>
                                </w:p>
                                <w:p w14:paraId="45B6B1AF" w14:textId="204EEE42" w:rsidR="00F016D8" w:rsidRPr="00BF44FF" w:rsidRDefault="00F016D8">
                                  <w:pPr>
                                    <w:rPr>
                                      <w:color w:val="FFFFFF" w:themeColor="background1"/>
                                      <w:sz w:val="32"/>
                                      <w:szCs w:val="24"/>
                                      <w:lang w:val="en-US"/>
                                    </w:rPr>
                                  </w:pPr>
                                  <w:r w:rsidRPr="00BF44FF">
                                    <w:rPr>
                                      <w:noProof/>
                                      <w:color w:val="FFFFFF" w:themeColor="background1"/>
                                    </w:rPr>
                                    <w:t>Profesor</w:t>
                                  </w:r>
                                  <w:r w:rsidRPr="00BF44FF">
                                    <w:rPr>
                                      <w:color w:val="FFFFFF" w:themeColor="background1"/>
                                      <w:sz w:val="32"/>
                                      <w:szCs w:val="24"/>
                                      <w:lang w:val="en-US"/>
                                    </w:rPr>
                                    <w:t>: Politi Raul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DD15FD" id="Cuadro de texto 2" o:spid="_x0000_s1027" type="#_x0000_t202" style="position:absolute;margin-left:-12pt;margin-top:98.05pt;width:258pt;height:199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" fillcolor="#ada9e4 [829]" stroked="f">
                      <v:textbox>
                        <w:txbxContent>
                          <w:p w14:paraId="2E2A2FEA" w14:textId="1B0F89BF" w:rsidR="00F016D8" w:rsidRPr="00BF44FF" w:rsidRDefault="00F016D8" w:rsidP="00F016D8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52"/>
                                <w:lang w:val="en-US"/>
                              </w:rPr>
                            </w:pPr>
                            <w:r w:rsidRPr="00BF44FF">
                              <w:rPr>
                                <w:color w:val="FFFFFF" w:themeColor="background1"/>
                                <w:sz w:val="72"/>
                                <w:szCs w:val="52"/>
                                <w:lang w:val="en-US"/>
                              </w:rPr>
                              <w:t>LABORATORIO I</w:t>
                            </w:r>
                          </w:p>
                          <w:p w14:paraId="0D9F7DD3" w14:textId="03327109" w:rsidR="00F016D8" w:rsidRPr="00BF44FF" w:rsidRDefault="00F016D8" w:rsidP="00F016D8">
                            <w:pPr>
                              <w:pStyle w:val="Contenido"/>
                              <w:jc w:val="center"/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</w:pPr>
                            <w:r w:rsidRPr="00BF44FF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6"/>
                                <w:szCs w:val="28"/>
                              </w:rPr>
                              <w:t xml:space="preserve">Comision </w:t>
                            </w:r>
                            <w:r w:rsidRPr="00BF44F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  <w:p w14:paraId="3AB0BBA8" w14:textId="77777777" w:rsidR="00F016D8" w:rsidRPr="00F016D8" w:rsidRDefault="00F016D8">
                            <w:pPr>
                              <w:rPr>
                                <w:color w:val="024F75" w:themeColor="accent1"/>
                                <w:lang w:val="en-US"/>
                              </w:rPr>
                            </w:pPr>
                          </w:p>
                          <w:p w14:paraId="2DB1E058" w14:textId="77777777" w:rsidR="00F016D8" w:rsidRPr="00F016D8" w:rsidRDefault="00F016D8">
                            <w:pPr>
                              <w:rPr>
                                <w:color w:val="024F75" w:themeColor="accent1"/>
                                <w:lang w:val="en-US"/>
                              </w:rPr>
                            </w:pPr>
                          </w:p>
                          <w:p w14:paraId="3DBD586A" w14:textId="77777777" w:rsidR="00F016D8" w:rsidRPr="00F016D8" w:rsidRDefault="00F016D8">
                            <w:pPr>
                              <w:rPr>
                                <w:color w:val="024F75" w:themeColor="accent1"/>
                                <w:lang w:val="en-US"/>
                              </w:rPr>
                            </w:pPr>
                          </w:p>
                          <w:p w14:paraId="20B632CE" w14:textId="77777777" w:rsidR="00F016D8" w:rsidRPr="00F016D8" w:rsidRDefault="00F016D8">
                            <w:pPr>
                              <w:rPr>
                                <w:color w:val="024F75" w:themeColor="accent1"/>
                                <w:lang w:val="en-US"/>
                              </w:rPr>
                            </w:pPr>
                          </w:p>
                          <w:p w14:paraId="45B6B1AF" w14:textId="204EEE42" w:rsidR="00F016D8" w:rsidRPr="00BF44FF" w:rsidRDefault="00F016D8">
                            <w:pPr>
                              <w:rPr>
                                <w:color w:val="FFFFFF" w:themeColor="background1"/>
                                <w:sz w:val="32"/>
                                <w:szCs w:val="24"/>
                                <w:lang w:val="en-US"/>
                              </w:rPr>
                            </w:pPr>
                            <w:r w:rsidRPr="00BF44FF">
                              <w:rPr>
                                <w:noProof/>
                                <w:color w:val="FFFFFF" w:themeColor="background1"/>
                              </w:rPr>
                              <w:t>Profesor</w:t>
                            </w:r>
                            <w:r w:rsidRPr="00BF44FF">
                              <w:rPr>
                                <w:color w:val="FFFFFF" w:themeColor="background1"/>
                                <w:sz w:val="32"/>
                                <w:szCs w:val="24"/>
                                <w:lang w:val="en-US"/>
                              </w:rPr>
                              <w:t>: Politi Raul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439AC909" w14:textId="77777777" w:rsidTr="00F016D8">
        <w:trPr>
          <w:trHeight w:val="5215"/>
        </w:trPr>
        <w:tc>
          <w:tcPr>
            <w:tcW w:w="4420" w:type="dxa"/>
            <w:tcBorders>
              <w:top w:val="nil"/>
              <w:left w:val="nil"/>
              <w:bottom w:val="nil"/>
              <w:right w:val="nil"/>
            </w:tcBorders>
          </w:tcPr>
          <w:p w14:paraId="18BA7157" w14:textId="49E5246B" w:rsidR="00D077E9" w:rsidRPr="00D86945" w:rsidRDefault="00BF44FF" w:rsidP="00BF44FF">
            <w:pPr>
              <w:rPr>
                <w:noProof/>
                <w:sz w:val="10"/>
                <w:szCs w:val="10"/>
              </w:rPr>
            </w:pPr>
            <w:r w:rsidRPr="00BF44FF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31FF97EB" wp14:editId="67D97857">
                      <wp:simplePos x="0" y="0"/>
                      <wp:positionH relativeFrom="column">
                        <wp:posOffset>-289560</wp:posOffset>
                      </wp:positionH>
                      <wp:positionV relativeFrom="paragraph">
                        <wp:posOffset>2125345</wp:posOffset>
                      </wp:positionV>
                      <wp:extent cx="3413760" cy="2255520"/>
                      <wp:effectExtent l="0" t="0" r="0" b="0"/>
                      <wp:wrapNone/>
                      <wp:docPr id="91460089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13760" cy="22555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25000"/>
                                  <a:lumOff val="7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9D1CD7" w14:textId="1C6843CB" w:rsidR="00BF44FF" w:rsidRPr="0059454D" w:rsidRDefault="00BF44FF" w:rsidP="00BF44FF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4"/>
                                      <w:szCs w:val="36"/>
                                      <w:lang w:val="es-AR"/>
                                    </w:rPr>
                                  </w:pPr>
                                  <w:r w:rsidRPr="0059454D">
                                    <w:rPr>
                                      <w:color w:val="FFFFFF" w:themeColor="background1"/>
                                      <w:sz w:val="44"/>
                                      <w:szCs w:val="36"/>
                                      <w:lang w:val="es-AR"/>
                                    </w:rPr>
                                    <w:t>GRUPO 1</w:t>
                                  </w:r>
                                </w:p>
                                <w:p w14:paraId="79A18BB7" w14:textId="66FD7492" w:rsidR="00BF44FF" w:rsidRPr="0059454D" w:rsidRDefault="00BF44FF" w:rsidP="00BF44FF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2"/>
                                      <w:szCs w:val="24"/>
                                      <w:lang w:val="es-AR"/>
                                    </w:rPr>
                                  </w:pPr>
                                  <w:r w:rsidRPr="0059454D">
                                    <w:rPr>
                                      <w:color w:val="FFFFFF" w:themeColor="background1"/>
                                      <w:sz w:val="32"/>
                                      <w:szCs w:val="24"/>
                                      <w:lang w:val="es-AR"/>
                                    </w:rPr>
                                    <w:t>Integrantes</w:t>
                                  </w:r>
                                </w:p>
                                <w:p w14:paraId="5F1E5645" w14:textId="208907D2" w:rsidR="00BF44FF" w:rsidRPr="0059454D" w:rsidRDefault="00BF44FF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</w:pPr>
                                  <w:r w:rsidRPr="0059454D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 xml:space="preserve">Arias </w:t>
                                  </w:r>
                                  <w:r w:rsidR="007114E6" w:rsidRPr="0059454D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 xml:space="preserve">Olaiz </w:t>
                                  </w:r>
                                  <w:r w:rsidRPr="0059454D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>Marcos</w:t>
                                  </w:r>
                                  <w:r w:rsidRPr="0059454D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ab/>
                                    <w:t>50665</w:t>
                                  </w:r>
                                </w:p>
                                <w:p w14:paraId="671F2A33" w14:textId="1CEA92E6" w:rsidR="00BF44FF" w:rsidRPr="00BF44FF" w:rsidRDefault="00BF44FF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</w:pPr>
                                  <w:proofErr w:type="spellStart"/>
                                  <w:r w:rsidRPr="00BF44FF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>Chocobar</w:t>
                                  </w:r>
                                  <w:proofErr w:type="spellEnd"/>
                                  <w:r w:rsidRPr="00BF44FF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 xml:space="preserve"> Matías</w:t>
                                  </w: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ab/>
                                  </w:r>
                                  <w:r w:rsidRPr="00BF44FF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ab/>
                                    <w:t>59234</w:t>
                                  </w:r>
                                </w:p>
                                <w:p w14:paraId="73821393" w14:textId="5A708189" w:rsidR="00BF44FF" w:rsidRPr="00BF44FF" w:rsidRDefault="00BF44FF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</w:pPr>
                                  <w:r w:rsidRPr="00BF44FF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>Esper Rodrigo</w:t>
                                  </w:r>
                                  <w:r w:rsidRPr="00BF44FF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ab/>
                                  </w:r>
                                  <w:r w:rsidRPr="00BF44FF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ab/>
                                    <w:t>59423</w:t>
                                  </w:r>
                                </w:p>
                                <w:p w14:paraId="5211A5EE" w14:textId="00D438D3" w:rsidR="00BF44FF" w:rsidRPr="00BF44FF" w:rsidRDefault="00BF44FF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</w:pPr>
                                  <w:r w:rsidRPr="00BF44FF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>Gatti Luciano</w:t>
                                  </w:r>
                                  <w:r w:rsidRPr="00BF44FF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ab/>
                                  </w:r>
                                  <w:r w:rsidRPr="00BF44FF">
                                    <w:rPr>
                                      <w:color w:val="FFFFFF" w:themeColor="background1"/>
                                      <w:sz w:val="40"/>
                                      <w:szCs w:val="32"/>
                                      <w:lang w:val="es-AR"/>
                                    </w:rPr>
                                    <w:tab/>
                                    <w:t>59130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F97EB" id="_x0000_s1028" type="#_x0000_t202" style="position:absolute;margin-left:-22.8pt;margin-top:167.35pt;width:268.8pt;height:177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" fillcolor="#ada9e4 [829]" stroked="f">
                      <v:textbox>
                        <w:txbxContent>
                          <w:p w14:paraId="6E9D1CD7" w14:textId="1C6843CB" w:rsidR="00BF44FF" w:rsidRPr="0059454D" w:rsidRDefault="00BF44FF" w:rsidP="00BF44FF">
                            <w:pPr>
                              <w:jc w:val="center"/>
                              <w:rPr>
                                <w:color w:val="FFFFFF" w:themeColor="background1"/>
                                <w:sz w:val="44"/>
                                <w:szCs w:val="36"/>
                                <w:lang w:val="es-AR"/>
                              </w:rPr>
                            </w:pPr>
                            <w:r w:rsidRPr="0059454D">
                              <w:rPr>
                                <w:color w:val="FFFFFF" w:themeColor="background1"/>
                                <w:sz w:val="44"/>
                                <w:szCs w:val="36"/>
                                <w:lang w:val="es-AR"/>
                              </w:rPr>
                              <w:t>GRUPO 1</w:t>
                            </w:r>
                          </w:p>
                          <w:p w14:paraId="79A18BB7" w14:textId="66FD7492" w:rsidR="00BF44FF" w:rsidRPr="0059454D" w:rsidRDefault="00BF44FF" w:rsidP="00BF44FF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24"/>
                                <w:lang w:val="es-AR"/>
                              </w:rPr>
                            </w:pPr>
                            <w:r w:rsidRPr="0059454D">
                              <w:rPr>
                                <w:color w:val="FFFFFF" w:themeColor="background1"/>
                                <w:sz w:val="32"/>
                                <w:szCs w:val="24"/>
                                <w:lang w:val="es-AR"/>
                              </w:rPr>
                              <w:t>Integrantes</w:t>
                            </w:r>
                          </w:p>
                          <w:p w14:paraId="5F1E5645" w14:textId="208907D2" w:rsidR="00BF44FF" w:rsidRPr="0059454D" w:rsidRDefault="00BF44FF">
                            <w:pPr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</w:pPr>
                            <w:r w:rsidRPr="0059454D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 xml:space="preserve">Arias </w:t>
                            </w:r>
                            <w:r w:rsidR="007114E6" w:rsidRPr="0059454D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 xml:space="preserve">Olaiz </w:t>
                            </w:r>
                            <w:r w:rsidRPr="0059454D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>Marcos</w:t>
                            </w:r>
                            <w:r w:rsidRPr="0059454D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ab/>
                              <w:t>50665</w:t>
                            </w:r>
                          </w:p>
                          <w:p w14:paraId="671F2A33" w14:textId="1CEA92E6" w:rsidR="00BF44FF" w:rsidRPr="00BF44FF" w:rsidRDefault="00BF44FF">
                            <w:pPr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</w:pPr>
                            <w:proofErr w:type="spellStart"/>
                            <w:r w:rsidRPr="00BF44FF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>Chocobar</w:t>
                            </w:r>
                            <w:proofErr w:type="spellEnd"/>
                            <w:r w:rsidRPr="00BF44FF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 xml:space="preserve"> Matías</w:t>
                            </w:r>
                            <w:r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ab/>
                            </w:r>
                            <w:r w:rsidRPr="00BF44FF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ab/>
                              <w:t>59234</w:t>
                            </w:r>
                          </w:p>
                          <w:p w14:paraId="73821393" w14:textId="5A708189" w:rsidR="00BF44FF" w:rsidRPr="00BF44FF" w:rsidRDefault="00BF44FF">
                            <w:pPr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</w:pPr>
                            <w:r w:rsidRPr="00BF44FF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>Esper Rodrigo</w:t>
                            </w:r>
                            <w:r w:rsidRPr="00BF44FF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ab/>
                            </w:r>
                            <w:r w:rsidRPr="00BF44FF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ab/>
                              <w:t>59423</w:t>
                            </w:r>
                          </w:p>
                          <w:p w14:paraId="5211A5EE" w14:textId="00D438D3" w:rsidR="00BF44FF" w:rsidRPr="00BF44FF" w:rsidRDefault="00BF44FF">
                            <w:pPr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</w:pPr>
                            <w:r w:rsidRPr="00BF44FF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>Gatti Luciano</w:t>
                            </w:r>
                            <w:r w:rsidRPr="00BF44FF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ab/>
                            </w:r>
                            <w:r w:rsidRPr="00BF44FF">
                              <w:rPr>
                                <w:color w:val="FFFFFF" w:themeColor="background1"/>
                                <w:sz w:val="40"/>
                                <w:szCs w:val="32"/>
                                <w:lang w:val="es-AR"/>
                              </w:rPr>
                              <w:tab/>
                              <w:t>59130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D69FF44" wp14:editId="2B509B14">
                      <wp:simplePos x="0" y="0"/>
                      <wp:positionH relativeFrom="column">
                        <wp:posOffset>-502920</wp:posOffset>
                      </wp:positionH>
                      <wp:positionV relativeFrom="page">
                        <wp:posOffset>-3223895</wp:posOffset>
                      </wp:positionV>
                      <wp:extent cx="3938905" cy="8656955"/>
                      <wp:effectExtent l="0" t="0" r="4445" b="0"/>
                      <wp:wrapNone/>
                      <wp:docPr id="3" name="Rectángulo 3" descr="rectángulo blanco para texto en porta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569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EB634D" id="Rectángulo 3" o:spid="_x0000_s1026" alt="rectángulo blanco para texto en portada" style="position:absolute;margin-left:-39.6pt;margin-top:-253.85pt;width:310.15pt;height:68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" fillcolor="#ada9e4 [829]" stroked="f" strokeweight="2pt">
                      <w10:wrap anchory="page"/>
                    </v:rect>
                  </w:pict>
                </mc:Fallback>
              </mc:AlternateContent>
            </w:r>
          </w:p>
        </w:tc>
      </w:tr>
      <w:tr w:rsidR="00F016D8" w14:paraId="4D790141" w14:textId="77777777" w:rsidTr="00F016D8">
        <w:trPr>
          <w:trHeight w:val="2575"/>
        </w:trPr>
        <w:tc>
          <w:tcPr>
            <w:tcW w:w="4420" w:type="dxa"/>
            <w:tcBorders>
              <w:top w:val="nil"/>
              <w:left w:val="nil"/>
              <w:bottom w:val="nil"/>
              <w:right w:val="nil"/>
            </w:tcBorders>
          </w:tcPr>
          <w:p w14:paraId="5DCE46A5" w14:textId="77777777" w:rsidR="00F016D8" w:rsidRDefault="00F016D8" w:rsidP="00AB02A7">
            <w:pPr>
              <w:rPr>
                <w:noProof/>
              </w:rPr>
            </w:pPr>
          </w:p>
        </w:tc>
      </w:tr>
    </w:tbl>
    <w:p w14:paraId="159476AA" w14:textId="4BB8CEC7" w:rsidR="00AB02A7" w:rsidRDefault="00BF44FF" w:rsidP="009778EB">
      <w:pPr>
        <w:spacing w:after="20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C50FD30" wp14:editId="419AFBDB">
            <wp:simplePos x="0" y="0"/>
            <wp:positionH relativeFrom="margin">
              <wp:align>right</wp:align>
            </wp:positionH>
            <wp:positionV relativeFrom="paragraph">
              <wp:posOffset>7920990</wp:posOffset>
            </wp:positionV>
            <wp:extent cx="929640" cy="929640"/>
            <wp:effectExtent l="0" t="0" r="3810" b="3810"/>
            <wp:wrapNone/>
            <wp:docPr id="19808103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1CCF5FB" wp14:editId="1081409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03762" w14:textId="5522716D" w:rsidR="00F016D8" w:rsidRDefault="00F016D8" w:rsidP="00F016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CF5FB" id="Rectángulo 2" o:spid="_x0000_s1029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" fillcolor="#5a52c8 [1629]" stroked="f" strokeweight="2pt">
                <v:textbox>
                  <w:txbxContent>
                    <w:p w14:paraId="28B03762" w14:textId="5522716D" w:rsidR="00F016D8" w:rsidRDefault="00F016D8" w:rsidP="00F016D8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7B992694" w14:textId="3803FB51" w:rsidR="0087605E" w:rsidRDefault="009778EB" w:rsidP="00AB02A7">
      <w:pPr>
        <w:spacing w:after="200"/>
        <w:rPr>
          <w:noProof/>
        </w:rPr>
      </w:pPr>
      <w:r w:rsidRPr="007114E6">
        <w:rPr>
          <w:noProof/>
          <w:sz w:val="40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4D37E10F" wp14:editId="66C592F3">
            <wp:simplePos x="0" y="0"/>
            <wp:positionH relativeFrom="margin">
              <wp:align>right</wp:align>
            </wp:positionH>
            <wp:positionV relativeFrom="paragraph">
              <wp:posOffset>-128905</wp:posOffset>
            </wp:positionV>
            <wp:extent cx="3185160" cy="5345415"/>
            <wp:effectExtent l="0" t="0" r="0" b="8255"/>
            <wp:wrapNone/>
            <wp:docPr id="616409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0948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534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4E6" w:rsidRPr="007114E6">
        <w:rPr>
          <w:noProof/>
          <w:sz w:val="40"/>
          <w:szCs w:val="32"/>
        </w:rPr>
        <w:t>EJERCICIO 1</w:t>
      </w:r>
      <w:r w:rsidR="007114E6" w:rsidRPr="007114E6">
        <w:rPr>
          <w:noProof/>
        </w:rPr>
        <w:t xml:space="preserve"> </w:t>
      </w:r>
    </w:p>
    <w:p w14:paraId="25B8DE1F" w14:textId="0BCD2C32" w:rsidR="009778EB" w:rsidRDefault="000F7860" w:rsidP="00AB02A7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00AE24" wp14:editId="6A9ABF0D">
                <wp:simplePos x="0" y="0"/>
                <wp:positionH relativeFrom="column">
                  <wp:posOffset>-109451</wp:posOffset>
                </wp:positionH>
                <wp:positionV relativeFrom="paragraph">
                  <wp:posOffset>195522</wp:posOffset>
                </wp:positionV>
                <wp:extent cx="2956560" cy="1787237"/>
                <wp:effectExtent l="0" t="0" r="0" b="3810"/>
                <wp:wrapNone/>
                <wp:docPr id="112779614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1787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2F24A7" w14:textId="26FD839A" w:rsidR="007114E6" w:rsidRPr="000F7860" w:rsidRDefault="009778EB">
                            <w:pPr>
                              <w:rPr>
                                <w:b w:val="0"/>
                                <w:bCs/>
                                <w:sz w:val="48"/>
                                <w:szCs w:val="40"/>
                              </w:rPr>
                            </w:pPr>
                            <w:r w:rsidRPr="000F7860">
                              <w:rPr>
                                <w:rFonts w:ascii="Calibri" w:hAnsi="Calibri" w:cs="Calibri"/>
                                <w:b w:val="0"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Realizar la carga de 2 números enteros por teclado e imprimir su suma y su producto.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0AE24" id="Cuadro de texto 3" o:spid="_x0000_s1030" type="#_x0000_t202" style="position:absolute;margin-left:-8.6pt;margin-top:15.4pt;width:232.8pt;height:140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" fillcolor="white [3201]" stroked="f" strokeweight=".5pt">
                <v:textbox>
                  <w:txbxContent>
                    <w:p w14:paraId="602F24A7" w14:textId="26FD839A" w:rsidR="007114E6" w:rsidRPr="000F7860" w:rsidRDefault="009778EB">
                      <w:pPr>
                        <w:rPr>
                          <w:b w:val="0"/>
                          <w:bCs/>
                          <w:sz w:val="48"/>
                          <w:szCs w:val="40"/>
                        </w:rPr>
                      </w:pPr>
                      <w:r w:rsidRPr="000F7860">
                        <w:rPr>
                          <w:rFonts w:ascii="Calibri" w:hAnsi="Calibri" w:cs="Calibri"/>
                          <w:b w:val="0"/>
                          <w:bCs/>
                          <w:color w:val="000000"/>
                          <w:sz w:val="40"/>
                          <w:szCs w:val="40"/>
                        </w:rPr>
                        <w:t>Realizar la carga de 2 números enteros por teclado e imprimir su suma y su producto.</w:t>
                      </w:r>
                    </w:p>
                  </w:txbxContent>
                </v:textbox>
              </v:shape>
            </w:pict>
          </mc:Fallback>
        </mc:AlternateContent>
      </w:r>
    </w:p>
    <w:p w14:paraId="406A00A2" w14:textId="77777777" w:rsidR="009778EB" w:rsidRDefault="009778EB" w:rsidP="00AB02A7">
      <w:pPr>
        <w:spacing w:after="200"/>
        <w:rPr>
          <w:noProof/>
        </w:rPr>
      </w:pPr>
    </w:p>
    <w:p w14:paraId="4F395C80" w14:textId="77777777" w:rsidR="009778EB" w:rsidRDefault="009778EB" w:rsidP="00AB02A7">
      <w:pPr>
        <w:spacing w:after="200"/>
        <w:rPr>
          <w:noProof/>
        </w:rPr>
      </w:pPr>
    </w:p>
    <w:p w14:paraId="666F2FF5" w14:textId="77777777" w:rsidR="009778EB" w:rsidRDefault="009778EB" w:rsidP="00AB02A7">
      <w:pPr>
        <w:spacing w:after="200"/>
        <w:rPr>
          <w:noProof/>
        </w:rPr>
      </w:pPr>
    </w:p>
    <w:p w14:paraId="706A0F24" w14:textId="77777777" w:rsidR="009778EB" w:rsidRDefault="009778EB" w:rsidP="00AB02A7">
      <w:pPr>
        <w:spacing w:after="200"/>
        <w:rPr>
          <w:noProof/>
        </w:rPr>
      </w:pPr>
    </w:p>
    <w:p w14:paraId="6A17D6C4" w14:textId="77777777" w:rsidR="009778EB" w:rsidRDefault="009778EB" w:rsidP="00AB02A7">
      <w:pPr>
        <w:spacing w:after="200"/>
        <w:rPr>
          <w:noProof/>
        </w:rPr>
      </w:pPr>
    </w:p>
    <w:p w14:paraId="4EFD423E" w14:textId="77777777" w:rsidR="009778EB" w:rsidRDefault="009778EB" w:rsidP="00AB02A7">
      <w:pPr>
        <w:spacing w:after="200"/>
        <w:rPr>
          <w:noProof/>
        </w:rPr>
      </w:pPr>
    </w:p>
    <w:p w14:paraId="7A0D7090" w14:textId="77777777" w:rsidR="009778EB" w:rsidRDefault="009778EB" w:rsidP="00AB02A7">
      <w:pPr>
        <w:spacing w:after="200"/>
        <w:rPr>
          <w:noProof/>
        </w:rPr>
      </w:pPr>
    </w:p>
    <w:p w14:paraId="68BFEF74" w14:textId="77777777" w:rsidR="009778EB" w:rsidRDefault="009778EB" w:rsidP="00AB02A7">
      <w:pPr>
        <w:spacing w:after="200"/>
        <w:rPr>
          <w:noProof/>
        </w:rPr>
      </w:pPr>
    </w:p>
    <w:p w14:paraId="39655332" w14:textId="77777777" w:rsidR="009778EB" w:rsidRDefault="009778EB" w:rsidP="00AB02A7">
      <w:pPr>
        <w:spacing w:after="200"/>
        <w:rPr>
          <w:noProof/>
        </w:rPr>
      </w:pPr>
    </w:p>
    <w:p w14:paraId="40D4EC5D" w14:textId="77777777" w:rsidR="009778EB" w:rsidRDefault="009778EB" w:rsidP="00AB02A7">
      <w:pPr>
        <w:spacing w:after="200"/>
        <w:rPr>
          <w:noProof/>
        </w:rPr>
      </w:pPr>
    </w:p>
    <w:p w14:paraId="1D528374" w14:textId="77777777" w:rsidR="009778EB" w:rsidRDefault="009778EB" w:rsidP="00AB02A7">
      <w:pPr>
        <w:spacing w:after="200"/>
        <w:rPr>
          <w:noProof/>
        </w:rPr>
      </w:pPr>
    </w:p>
    <w:p w14:paraId="194E3F78" w14:textId="580A0A42" w:rsidR="009778EB" w:rsidRDefault="009778EB" w:rsidP="00AB02A7">
      <w:pPr>
        <w:spacing w:after="200"/>
        <w:rPr>
          <w:noProof/>
        </w:rPr>
      </w:pPr>
      <w:r w:rsidRPr="007114E6">
        <w:rPr>
          <w:noProof/>
        </w:rPr>
        <w:drawing>
          <wp:anchor distT="0" distB="0" distL="114300" distR="114300" simplePos="0" relativeHeight="251670528" behindDoc="0" locked="0" layoutInCell="1" allowOverlap="1" wp14:anchorId="25BC89E1" wp14:editId="0BBCEDD6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6749502" cy="3402330"/>
            <wp:effectExtent l="0" t="0" r="0" b="7620"/>
            <wp:wrapNone/>
            <wp:docPr id="664481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8124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502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06F4C" w14:textId="66EE1E37" w:rsidR="009778EB" w:rsidRDefault="009778EB" w:rsidP="00AB02A7">
      <w:pPr>
        <w:spacing w:after="200"/>
        <w:rPr>
          <w:noProof/>
        </w:rPr>
      </w:pPr>
    </w:p>
    <w:p w14:paraId="579AF6BD" w14:textId="77777777" w:rsidR="009778EB" w:rsidRDefault="009778EB" w:rsidP="00AB02A7">
      <w:pPr>
        <w:spacing w:after="200"/>
        <w:rPr>
          <w:noProof/>
        </w:rPr>
      </w:pPr>
    </w:p>
    <w:p w14:paraId="53361C05" w14:textId="77777777" w:rsidR="009778EB" w:rsidRDefault="009778EB" w:rsidP="00AB02A7">
      <w:pPr>
        <w:spacing w:after="200"/>
        <w:rPr>
          <w:noProof/>
        </w:rPr>
      </w:pPr>
    </w:p>
    <w:p w14:paraId="21AF3BCA" w14:textId="77777777" w:rsidR="009778EB" w:rsidRDefault="009778EB" w:rsidP="00AB02A7">
      <w:pPr>
        <w:spacing w:after="200"/>
        <w:rPr>
          <w:noProof/>
        </w:rPr>
      </w:pPr>
    </w:p>
    <w:p w14:paraId="334D971C" w14:textId="77777777" w:rsidR="009778EB" w:rsidRDefault="009778EB" w:rsidP="00AB02A7">
      <w:pPr>
        <w:spacing w:after="200"/>
        <w:rPr>
          <w:noProof/>
        </w:rPr>
      </w:pPr>
    </w:p>
    <w:p w14:paraId="2E879121" w14:textId="77777777" w:rsidR="009778EB" w:rsidRDefault="009778EB" w:rsidP="00AB02A7">
      <w:pPr>
        <w:spacing w:after="200"/>
        <w:rPr>
          <w:noProof/>
        </w:rPr>
      </w:pPr>
    </w:p>
    <w:p w14:paraId="608E4258" w14:textId="77777777" w:rsidR="009778EB" w:rsidRDefault="009778EB" w:rsidP="00AB02A7">
      <w:pPr>
        <w:spacing w:after="200"/>
        <w:rPr>
          <w:noProof/>
        </w:rPr>
      </w:pPr>
    </w:p>
    <w:p w14:paraId="673498EB" w14:textId="77777777" w:rsidR="009778EB" w:rsidRDefault="009778EB" w:rsidP="00AB02A7">
      <w:pPr>
        <w:spacing w:after="200"/>
        <w:rPr>
          <w:noProof/>
        </w:rPr>
      </w:pPr>
    </w:p>
    <w:p w14:paraId="65F2C77D" w14:textId="77777777" w:rsidR="009778EB" w:rsidRDefault="009778EB" w:rsidP="00AB02A7">
      <w:pPr>
        <w:spacing w:after="200"/>
        <w:rPr>
          <w:noProof/>
        </w:rPr>
      </w:pPr>
    </w:p>
    <w:p w14:paraId="003D6B4B" w14:textId="77777777" w:rsidR="009778EB" w:rsidRDefault="009778EB" w:rsidP="00AB02A7">
      <w:pPr>
        <w:spacing w:after="200"/>
        <w:rPr>
          <w:noProof/>
          <w:sz w:val="40"/>
          <w:szCs w:val="32"/>
        </w:rPr>
      </w:pPr>
    </w:p>
    <w:p w14:paraId="6B97D67B" w14:textId="19080E66" w:rsidR="009778EB" w:rsidRDefault="009778EB" w:rsidP="00AB02A7">
      <w:pPr>
        <w:spacing w:after="200"/>
        <w:rPr>
          <w:noProof/>
          <w:sz w:val="40"/>
          <w:szCs w:val="32"/>
        </w:rPr>
      </w:pPr>
      <w:r w:rsidRPr="009778EB">
        <w:rPr>
          <w:noProof/>
          <w:sz w:val="40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3211838D" wp14:editId="2BD1E9BD">
            <wp:simplePos x="0" y="0"/>
            <wp:positionH relativeFrom="column">
              <wp:posOffset>3215640</wp:posOffset>
            </wp:positionH>
            <wp:positionV relativeFrom="paragraph">
              <wp:posOffset>17145</wp:posOffset>
            </wp:positionV>
            <wp:extent cx="3305175" cy="5288280"/>
            <wp:effectExtent l="0" t="0" r="9525" b="7620"/>
            <wp:wrapNone/>
            <wp:docPr id="977687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870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5289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114E6">
        <w:rPr>
          <w:noProof/>
          <w:sz w:val="40"/>
          <w:szCs w:val="32"/>
        </w:rPr>
        <w:t xml:space="preserve">EJERCICIO </w:t>
      </w:r>
      <w:r>
        <w:rPr>
          <w:noProof/>
          <w:sz w:val="40"/>
          <w:szCs w:val="32"/>
        </w:rPr>
        <w:t>2</w:t>
      </w:r>
    </w:p>
    <w:p w14:paraId="033191C7" w14:textId="1CBE0BE3" w:rsidR="009778EB" w:rsidRDefault="009778EB" w:rsidP="00AB02A7">
      <w:pPr>
        <w:spacing w:after="200"/>
        <w:rPr>
          <w:noProof/>
          <w:sz w:val="40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C6A1D9" wp14:editId="01FBE6F2">
                <wp:simplePos x="0" y="0"/>
                <wp:positionH relativeFrom="column">
                  <wp:posOffset>-106680</wp:posOffset>
                </wp:positionH>
                <wp:positionV relativeFrom="paragraph">
                  <wp:posOffset>299720</wp:posOffset>
                </wp:positionV>
                <wp:extent cx="2956560" cy="4130040"/>
                <wp:effectExtent l="0" t="0" r="0" b="3810"/>
                <wp:wrapNone/>
                <wp:docPr id="1932879239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413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64B9B1" w14:textId="09F074AD" w:rsidR="009778EB" w:rsidRPr="000F7860" w:rsidRDefault="009778EB" w:rsidP="009778EB">
                            <w:pPr>
                              <w:rPr>
                                <w:b w:val="0"/>
                                <w:bCs/>
                                <w:sz w:val="220"/>
                                <w:szCs w:val="180"/>
                              </w:rPr>
                            </w:pPr>
                            <w:r w:rsidRPr="000F7860">
                              <w:rPr>
                                <w:rFonts w:ascii="Calibri" w:hAnsi="Calibri" w:cs="Calibri"/>
                                <w:b w:val="0"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Realizar el cálculo del sueldo de un operario por hora y mostrar sus haberes por pantalla.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6A1D9" id="_x0000_s1031" type="#_x0000_t202" style="position:absolute;margin-left:-8.4pt;margin-top:23.6pt;width:232.8pt;height:325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" fillcolor="white [3201]" stroked="f" strokeweight=".5pt">
                <v:textbox>
                  <w:txbxContent>
                    <w:p w14:paraId="1764B9B1" w14:textId="09F074AD" w:rsidR="009778EB" w:rsidRPr="000F7860" w:rsidRDefault="009778EB" w:rsidP="009778EB">
                      <w:pPr>
                        <w:rPr>
                          <w:b w:val="0"/>
                          <w:bCs/>
                          <w:sz w:val="220"/>
                          <w:szCs w:val="180"/>
                        </w:rPr>
                      </w:pPr>
                      <w:r w:rsidRPr="000F7860">
                        <w:rPr>
                          <w:rFonts w:ascii="Calibri" w:hAnsi="Calibri" w:cs="Calibri"/>
                          <w:b w:val="0"/>
                          <w:bCs/>
                          <w:color w:val="000000"/>
                          <w:sz w:val="40"/>
                          <w:szCs w:val="40"/>
                        </w:rPr>
                        <w:t>Realizar el cálculo del sueldo de un operario por hora y mostrar sus haberes por pantalla.</w:t>
                      </w:r>
                    </w:p>
                  </w:txbxContent>
                </v:textbox>
              </v:shape>
            </w:pict>
          </mc:Fallback>
        </mc:AlternateContent>
      </w:r>
    </w:p>
    <w:p w14:paraId="1801419A" w14:textId="7476E001" w:rsidR="009778EB" w:rsidRDefault="009778EB" w:rsidP="00AB02A7">
      <w:pPr>
        <w:spacing w:after="200"/>
        <w:rPr>
          <w:noProof/>
          <w:sz w:val="40"/>
          <w:szCs w:val="32"/>
        </w:rPr>
      </w:pPr>
    </w:p>
    <w:p w14:paraId="13E4EF23" w14:textId="3B2B538B" w:rsidR="009778EB" w:rsidRPr="009778EB" w:rsidRDefault="009778EB" w:rsidP="009778EB">
      <w:pPr>
        <w:rPr>
          <w:sz w:val="40"/>
          <w:szCs w:val="32"/>
        </w:rPr>
      </w:pPr>
    </w:p>
    <w:p w14:paraId="11DF7623" w14:textId="77777777" w:rsidR="009778EB" w:rsidRPr="009778EB" w:rsidRDefault="009778EB" w:rsidP="009778EB">
      <w:pPr>
        <w:rPr>
          <w:sz w:val="40"/>
          <w:szCs w:val="32"/>
        </w:rPr>
      </w:pPr>
    </w:p>
    <w:p w14:paraId="25F46689" w14:textId="0DC406B9" w:rsidR="009778EB" w:rsidRPr="009778EB" w:rsidRDefault="009778EB" w:rsidP="009778EB">
      <w:pPr>
        <w:rPr>
          <w:sz w:val="40"/>
          <w:szCs w:val="32"/>
        </w:rPr>
      </w:pPr>
    </w:p>
    <w:p w14:paraId="3FEDF014" w14:textId="77777777" w:rsidR="009778EB" w:rsidRPr="009778EB" w:rsidRDefault="009778EB" w:rsidP="009778EB">
      <w:pPr>
        <w:rPr>
          <w:sz w:val="40"/>
          <w:szCs w:val="32"/>
        </w:rPr>
      </w:pPr>
    </w:p>
    <w:p w14:paraId="357D48D2" w14:textId="7FF09C40" w:rsidR="009778EB" w:rsidRPr="009778EB" w:rsidRDefault="009778EB" w:rsidP="009778EB">
      <w:pPr>
        <w:rPr>
          <w:sz w:val="40"/>
          <w:szCs w:val="32"/>
        </w:rPr>
      </w:pPr>
    </w:p>
    <w:p w14:paraId="3F902731" w14:textId="47052BEA" w:rsidR="009778EB" w:rsidRPr="009778EB" w:rsidRDefault="009778EB" w:rsidP="009778EB">
      <w:pPr>
        <w:rPr>
          <w:sz w:val="40"/>
          <w:szCs w:val="32"/>
        </w:rPr>
      </w:pPr>
    </w:p>
    <w:p w14:paraId="5F7B6895" w14:textId="33EBB7AE" w:rsidR="009778EB" w:rsidRPr="009778EB" w:rsidRDefault="009778EB" w:rsidP="009778EB">
      <w:pPr>
        <w:rPr>
          <w:sz w:val="40"/>
          <w:szCs w:val="32"/>
        </w:rPr>
      </w:pPr>
    </w:p>
    <w:p w14:paraId="5FE02863" w14:textId="55E163FF" w:rsidR="009778EB" w:rsidRPr="009778EB" w:rsidRDefault="009778EB" w:rsidP="009778EB">
      <w:pPr>
        <w:rPr>
          <w:sz w:val="40"/>
          <w:szCs w:val="32"/>
        </w:rPr>
      </w:pPr>
    </w:p>
    <w:p w14:paraId="2F81AB91" w14:textId="77777777" w:rsidR="009778EB" w:rsidRPr="009778EB" w:rsidRDefault="009778EB" w:rsidP="009778EB">
      <w:pPr>
        <w:rPr>
          <w:sz w:val="40"/>
          <w:szCs w:val="32"/>
        </w:rPr>
      </w:pPr>
    </w:p>
    <w:p w14:paraId="3294A4B5" w14:textId="7F63B834" w:rsidR="009778EB" w:rsidRPr="009778EB" w:rsidRDefault="009778EB" w:rsidP="009778EB">
      <w:pPr>
        <w:rPr>
          <w:sz w:val="40"/>
          <w:szCs w:val="32"/>
        </w:rPr>
      </w:pPr>
    </w:p>
    <w:p w14:paraId="372B749B" w14:textId="035350D5" w:rsidR="009778EB" w:rsidRDefault="009778EB" w:rsidP="009778EB">
      <w:pPr>
        <w:rPr>
          <w:noProof/>
          <w:sz w:val="40"/>
          <w:szCs w:val="32"/>
        </w:rPr>
      </w:pPr>
      <w:r w:rsidRPr="009778EB">
        <w:rPr>
          <w:noProof/>
          <w:sz w:val="40"/>
          <w:szCs w:val="32"/>
        </w:rPr>
        <w:drawing>
          <wp:anchor distT="0" distB="0" distL="114300" distR="114300" simplePos="0" relativeHeight="251675648" behindDoc="0" locked="0" layoutInCell="1" allowOverlap="1" wp14:anchorId="555052C9" wp14:editId="525A4599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6918960" cy="3502922"/>
            <wp:effectExtent l="0" t="0" r="0" b="2540"/>
            <wp:wrapNone/>
            <wp:docPr id="1538952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5223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3502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F2B50" w14:textId="199EFCC2" w:rsidR="009778EB" w:rsidRDefault="009778EB" w:rsidP="009778EB">
      <w:pPr>
        <w:ind w:firstLine="720"/>
        <w:rPr>
          <w:sz w:val="40"/>
          <w:szCs w:val="32"/>
        </w:rPr>
      </w:pPr>
    </w:p>
    <w:p w14:paraId="135A2DB1" w14:textId="77777777" w:rsidR="009778EB" w:rsidRDefault="009778EB" w:rsidP="009778EB">
      <w:pPr>
        <w:ind w:firstLine="720"/>
        <w:rPr>
          <w:sz w:val="40"/>
          <w:szCs w:val="32"/>
        </w:rPr>
      </w:pPr>
    </w:p>
    <w:p w14:paraId="23CF837E" w14:textId="1FD62BA1" w:rsidR="009778EB" w:rsidRDefault="009778EB" w:rsidP="009778EB">
      <w:pPr>
        <w:ind w:firstLine="720"/>
        <w:rPr>
          <w:sz w:val="40"/>
          <w:szCs w:val="32"/>
        </w:rPr>
      </w:pPr>
    </w:p>
    <w:p w14:paraId="124338B5" w14:textId="77777777" w:rsidR="009778EB" w:rsidRDefault="009778EB" w:rsidP="009778EB">
      <w:pPr>
        <w:ind w:firstLine="720"/>
        <w:rPr>
          <w:sz w:val="40"/>
          <w:szCs w:val="32"/>
        </w:rPr>
      </w:pPr>
    </w:p>
    <w:p w14:paraId="69F7A89E" w14:textId="77777777" w:rsidR="009778EB" w:rsidRDefault="009778EB" w:rsidP="009778EB">
      <w:pPr>
        <w:ind w:firstLine="720"/>
        <w:rPr>
          <w:sz w:val="40"/>
          <w:szCs w:val="32"/>
        </w:rPr>
      </w:pPr>
    </w:p>
    <w:p w14:paraId="4BD64429" w14:textId="77777777" w:rsidR="009778EB" w:rsidRDefault="009778EB" w:rsidP="009778EB">
      <w:pPr>
        <w:ind w:firstLine="720"/>
        <w:rPr>
          <w:sz w:val="40"/>
          <w:szCs w:val="32"/>
        </w:rPr>
      </w:pPr>
    </w:p>
    <w:p w14:paraId="39E50B76" w14:textId="77777777" w:rsidR="009778EB" w:rsidRDefault="009778EB" w:rsidP="009778EB">
      <w:pPr>
        <w:ind w:firstLine="720"/>
        <w:rPr>
          <w:sz w:val="40"/>
          <w:szCs w:val="32"/>
        </w:rPr>
      </w:pPr>
    </w:p>
    <w:p w14:paraId="3FC303AB" w14:textId="77777777" w:rsidR="009778EB" w:rsidRDefault="009778EB" w:rsidP="009778EB">
      <w:pPr>
        <w:ind w:firstLine="720"/>
        <w:rPr>
          <w:sz w:val="40"/>
          <w:szCs w:val="32"/>
        </w:rPr>
      </w:pPr>
    </w:p>
    <w:p w14:paraId="747BBEC7" w14:textId="77777777" w:rsidR="009778EB" w:rsidRDefault="009778EB" w:rsidP="009778EB">
      <w:pPr>
        <w:ind w:firstLine="720"/>
        <w:rPr>
          <w:sz w:val="40"/>
          <w:szCs w:val="32"/>
        </w:rPr>
      </w:pPr>
    </w:p>
    <w:p w14:paraId="65FAE0E2" w14:textId="77777777" w:rsidR="009778EB" w:rsidRDefault="009778EB" w:rsidP="009778EB">
      <w:pPr>
        <w:ind w:firstLine="720"/>
        <w:rPr>
          <w:sz w:val="40"/>
          <w:szCs w:val="32"/>
        </w:rPr>
      </w:pPr>
    </w:p>
    <w:p w14:paraId="78EEA0BE" w14:textId="2284C080" w:rsidR="009778EB" w:rsidRDefault="000F7860" w:rsidP="009778EB">
      <w:pPr>
        <w:spacing w:after="200"/>
        <w:rPr>
          <w:noProof/>
          <w:sz w:val="40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4CDDDA" wp14:editId="08800D91">
                <wp:simplePos x="0" y="0"/>
                <wp:positionH relativeFrom="margin">
                  <wp:align>left</wp:align>
                </wp:positionH>
                <wp:positionV relativeFrom="paragraph">
                  <wp:posOffset>481965</wp:posOffset>
                </wp:positionV>
                <wp:extent cx="2956560" cy="2445327"/>
                <wp:effectExtent l="0" t="0" r="0" b="0"/>
                <wp:wrapNone/>
                <wp:docPr id="114723501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24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956414" w14:textId="3FC06523" w:rsidR="009778EB" w:rsidRPr="000F7860" w:rsidRDefault="009778EB" w:rsidP="009778EB">
                            <w:pPr>
                              <w:rPr>
                                <w:b w:val="0"/>
                                <w:bCs/>
                                <w:sz w:val="380"/>
                                <w:szCs w:val="340"/>
                              </w:rPr>
                            </w:pPr>
                            <w:r w:rsidRPr="000F7860">
                              <w:rPr>
                                <w:rFonts w:ascii="Calibri" w:hAnsi="Calibri" w:cs="Calibri"/>
                                <w:b w:val="0"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Realizar la carga del lado de un cuadrado, mostrar por pantalla el perímetro del mismo (el cual se calcula multiplicando el valor del lado x 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CDDDA" id="_x0000_s1032" type="#_x0000_t202" style="position:absolute;margin-left:0;margin-top:37.95pt;width:232.8pt;height:192.55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" fillcolor="white [3201]" stroked="f" strokeweight=".5pt">
                <v:textbox>
                  <w:txbxContent>
                    <w:p w14:paraId="01956414" w14:textId="3FC06523" w:rsidR="009778EB" w:rsidRPr="000F7860" w:rsidRDefault="009778EB" w:rsidP="009778EB">
                      <w:pPr>
                        <w:rPr>
                          <w:b w:val="0"/>
                          <w:bCs/>
                          <w:sz w:val="380"/>
                          <w:szCs w:val="340"/>
                        </w:rPr>
                      </w:pPr>
                      <w:r w:rsidRPr="000F7860">
                        <w:rPr>
                          <w:rFonts w:ascii="Calibri" w:hAnsi="Calibri" w:cs="Calibri"/>
                          <w:b w:val="0"/>
                          <w:bCs/>
                          <w:color w:val="000000"/>
                          <w:sz w:val="40"/>
                          <w:szCs w:val="40"/>
                        </w:rPr>
                        <w:t>Realizar la carga del lado de un cuadrado, mostrar por pantalla el perímetro del mismo (el cual se calcula multiplicando el valor del lado x 4)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78EB" w:rsidRPr="009778EB">
        <w:rPr>
          <w:noProof/>
          <w:sz w:val="40"/>
          <w:szCs w:val="32"/>
        </w:rPr>
        <w:drawing>
          <wp:anchor distT="0" distB="0" distL="114300" distR="114300" simplePos="0" relativeHeight="251681792" behindDoc="0" locked="0" layoutInCell="1" allowOverlap="1" wp14:anchorId="783F4F24" wp14:editId="5C3693DF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3476625" cy="5200650"/>
            <wp:effectExtent l="0" t="0" r="9525" b="0"/>
            <wp:wrapNone/>
            <wp:docPr id="540311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1109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78EB" w:rsidRPr="007114E6">
        <w:rPr>
          <w:noProof/>
          <w:sz w:val="40"/>
          <w:szCs w:val="32"/>
        </w:rPr>
        <w:t xml:space="preserve">EJERCICIO </w:t>
      </w:r>
      <w:r w:rsidR="009778EB">
        <w:rPr>
          <w:noProof/>
          <w:sz w:val="40"/>
          <w:szCs w:val="32"/>
        </w:rPr>
        <w:t>3</w:t>
      </w:r>
    </w:p>
    <w:p w14:paraId="574DC073" w14:textId="7BEADEF1" w:rsidR="009778EB" w:rsidRDefault="009778EB" w:rsidP="009778EB">
      <w:pPr>
        <w:ind w:firstLine="720"/>
        <w:rPr>
          <w:sz w:val="40"/>
          <w:szCs w:val="32"/>
        </w:rPr>
      </w:pPr>
    </w:p>
    <w:p w14:paraId="55540987" w14:textId="1C4E5F63" w:rsidR="009778EB" w:rsidRPr="009778EB" w:rsidRDefault="009778EB" w:rsidP="009778EB">
      <w:pPr>
        <w:rPr>
          <w:sz w:val="40"/>
          <w:szCs w:val="32"/>
        </w:rPr>
      </w:pPr>
    </w:p>
    <w:p w14:paraId="2C95AA2D" w14:textId="77777777" w:rsidR="009778EB" w:rsidRPr="009778EB" w:rsidRDefault="009778EB" w:rsidP="009778EB">
      <w:pPr>
        <w:rPr>
          <w:sz w:val="40"/>
          <w:szCs w:val="32"/>
        </w:rPr>
      </w:pPr>
    </w:p>
    <w:p w14:paraId="2B7CA683" w14:textId="2B0E4761" w:rsidR="009778EB" w:rsidRPr="009778EB" w:rsidRDefault="009778EB" w:rsidP="009778EB">
      <w:pPr>
        <w:rPr>
          <w:sz w:val="40"/>
          <w:szCs w:val="32"/>
        </w:rPr>
      </w:pPr>
    </w:p>
    <w:p w14:paraId="4DBAD115" w14:textId="77777777" w:rsidR="009778EB" w:rsidRPr="009778EB" w:rsidRDefault="009778EB" w:rsidP="009778EB">
      <w:pPr>
        <w:rPr>
          <w:sz w:val="40"/>
          <w:szCs w:val="32"/>
        </w:rPr>
      </w:pPr>
    </w:p>
    <w:p w14:paraId="3108DD2F" w14:textId="77777777" w:rsidR="009778EB" w:rsidRPr="009778EB" w:rsidRDefault="009778EB" w:rsidP="009778EB">
      <w:pPr>
        <w:rPr>
          <w:sz w:val="40"/>
          <w:szCs w:val="32"/>
        </w:rPr>
      </w:pPr>
    </w:p>
    <w:p w14:paraId="50AE5AB8" w14:textId="2CF2B13A" w:rsidR="009778EB" w:rsidRPr="009778EB" w:rsidRDefault="009778EB" w:rsidP="009778EB">
      <w:pPr>
        <w:rPr>
          <w:sz w:val="40"/>
          <w:szCs w:val="32"/>
        </w:rPr>
      </w:pPr>
    </w:p>
    <w:p w14:paraId="2EE1C082" w14:textId="77777777" w:rsidR="009778EB" w:rsidRPr="009778EB" w:rsidRDefault="009778EB" w:rsidP="009778EB">
      <w:pPr>
        <w:rPr>
          <w:sz w:val="40"/>
          <w:szCs w:val="32"/>
        </w:rPr>
      </w:pPr>
    </w:p>
    <w:p w14:paraId="7A7D9517" w14:textId="77777777" w:rsidR="009778EB" w:rsidRPr="009778EB" w:rsidRDefault="009778EB" w:rsidP="009778EB">
      <w:pPr>
        <w:rPr>
          <w:sz w:val="40"/>
          <w:szCs w:val="32"/>
        </w:rPr>
      </w:pPr>
    </w:p>
    <w:p w14:paraId="6C8F0A21" w14:textId="5EAA1DF4" w:rsidR="009778EB" w:rsidRPr="009778EB" w:rsidRDefault="009778EB" w:rsidP="009778EB">
      <w:pPr>
        <w:rPr>
          <w:sz w:val="40"/>
          <w:szCs w:val="32"/>
        </w:rPr>
      </w:pPr>
    </w:p>
    <w:p w14:paraId="64EE67B9" w14:textId="77777777" w:rsidR="009778EB" w:rsidRPr="009778EB" w:rsidRDefault="009778EB" w:rsidP="009778EB">
      <w:pPr>
        <w:rPr>
          <w:sz w:val="40"/>
          <w:szCs w:val="32"/>
        </w:rPr>
      </w:pPr>
    </w:p>
    <w:p w14:paraId="1D69CF66" w14:textId="6117A551" w:rsidR="009778EB" w:rsidRPr="009778EB" w:rsidRDefault="009778EB" w:rsidP="009778EB">
      <w:pPr>
        <w:rPr>
          <w:sz w:val="40"/>
          <w:szCs w:val="32"/>
        </w:rPr>
      </w:pPr>
    </w:p>
    <w:p w14:paraId="4424145C" w14:textId="679AB57F" w:rsidR="009778EB" w:rsidRDefault="009778EB" w:rsidP="009778EB">
      <w:pPr>
        <w:rPr>
          <w:sz w:val="40"/>
          <w:szCs w:val="32"/>
        </w:rPr>
      </w:pPr>
    </w:p>
    <w:p w14:paraId="597D40AD" w14:textId="19AE7EBB" w:rsidR="009778EB" w:rsidRDefault="009778EB" w:rsidP="009778EB">
      <w:pPr>
        <w:rPr>
          <w:sz w:val="40"/>
          <w:szCs w:val="32"/>
        </w:rPr>
      </w:pPr>
    </w:p>
    <w:p w14:paraId="393D7150" w14:textId="3DAD7E90" w:rsidR="009778EB" w:rsidRDefault="009778EB" w:rsidP="009778EB">
      <w:pPr>
        <w:rPr>
          <w:sz w:val="40"/>
          <w:szCs w:val="32"/>
        </w:rPr>
      </w:pPr>
      <w:r w:rsidRPr="009778EB">
        <w:rPr>
          <w:noProof/>
          <w:sz w:val="40"/>
          <w:szCs w:val="32"/>
        </w:rPr>
        <w:drawing>
          <wp:anchor distT="0" distB="0" distL="114300" distR="114300" simplePos="0" relativeHeight="251680768" behindDoc="0" locked="0" layoutInCell="1" allowOverlap="1" wp14:anchorId="091AA193" wp14:editId="63BECE6C">
            <wp:simplePos x="0" y="0"/>
            <wp:positionH relativeFrom="margin">
              <wp:posOffset>-219075</wp:posOffset>
            </wp:positionH>
            <wp:positionV relativeFrom="paragraph">
              <wp:posOffset>110490</wp:posOffset>
            </wp:positionV>
            <wp:extent cx="6591300" cy="3503295"/>
            <wp:effectExtent l="0" t="0" r="0" b="1905"/>
            <wp:wrapNone/>
            <wp:docPr id="1667648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4898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205A1" w14:textId="5AACBB5E" w:rsidR="009778EB" w:rsidRDefault="009778EB" w:rsidP="009778EB">
      <w:pPr>
        <w:rPr>
          <w:sz w:val="40"/>
          <w:szCs w:val="32"/>
        </w:rPr>
      </w:pPr>
    </w:p>
    <w:p w14:paraId="3607F673" w14:textId="315FC0BB" w:rsidR="009778EB" w:rsidRDefault="009778EB" w:rsidP="009778EB">
      <w:pPr>
        <w:rPr>
          <w:sz w:val="40"/>
          <w:szCs w:val="32"/>
        </w:rPr>
      </w:pPr>
    </w:p>
    <w:p w14:paraId="411FDC51" w14:textId="7C9F9BBD" w:rsidR="009778EB" w:rsidRDefault="009778EB" w:rsidP="009778EB">
      <w:pPr>
        <w:rPr>
          <w:sz w:val="40"/>
          <w:szCs w:val="32"/>
        </w:rPr>
      </w:pPr>
    </w:p>
    <w:p w14:paraId="77DC466B" w14:textId="54723D7B" w:rsidR="009778EB" w:rsidRDefault="009778EB" w:rsidP="009778EB">
      <w:pPr>
        <w:rPr>
          <w:sz w:val="40"/>
          <w:szCs w:val="32"/>
        </w:rPr>
      </w:pPr>
    </w:p>
    <w:p w14:paraId="5FB4CC53" w14:textId="3BF07B47" w:rsidR="009778EB" w:rsidRPr="009778EB" w:rsidRDefault="009778EB" w:rsidP="009778EB">
      <w:pPr>
        <w:rPr>
          <w:sz w:val="40"/>
          <w:szCs w:val="32"/>
        </w:rPr>
      </w:pPr>
    </w:p>
    <w:p w14:paraId="78A034E7" w14:textId="19146CD4" w:rsidR="009778EB" w:rsidRPr="009778EB" w:rsidRDefault="009778EB" w:rsidP="009778EB">
      <w:pPr>
        <w:rPr>
          <w:sz w:val="40"/>
          <w:szCs w:val="32"/>
        </w:rPr>
      </w:pPr>
    </w:p>
    <w:p w14:paraId="54B3F45F" w14:textId="08681718" w:rsidR="009778EB" w:rsidRPr="009778EB" w:rsidRDefault="009778EB" w:rsidP="009778EB">
      <w:pPr>
        <w:rPr>
          <w:sz w:val="40"/>
          <w:szCs w:val="32"/>
        </w:rPr>
      </w:pPr>
    </w:p>
    <w:p w14:paraId="616D42D3" w14:textId="28FF796E" w:rsidR="009778EB" w:rsidRPr="009778EB" w:rsidRDefault="009778EB" w:rsidP="009778EB">
      <w:pPr>
        <w:rPr>
          <w:sz w:val="40"/>
          <w:szCs w:val="32"/>
        </w:rPr>
      </w:pPr>
    </w:p>
    <w:p w14:paraId="7AC53B81" w14:textId="77777777" w:rsidR="009778EB" w:rsidRDefault="009778EB" w:rsidP="009778EB">
      <w:pPr>
        <w:rPr>
          <w:sz w:val="40"/>
          <w:szCs w:val="32"/>
        </w:rPr>
      </w:pPr>
    </w:p>
    <w:p w14:paraId="5E83C179" w14:textId="2823C4A4" w:rsidR="009778EB" w:rsidRPr="009778EB" w:rsidRDefault="009778EB" w:rsidP="009778EB">
      <w:pPr>
        <w:rPr>
          <w:sz w:val="40"/>
          <w:szCs w:val="32"/>
        </w:rPr>
      </w:pPr>
      <w:r w:rsidRPr="009778EB">
        <w:rPr>
          <w:noProof/>
          <w:sz w:val="40"/>
          <w:szCs w:val="32"/>
        </w:rPr>
        <w:lastRenderedPageBreak/>
        <w:drawing>
          <wp:anchor distT="0" distB="0" distL="114300" distR="114300" simplePos="0" relativeHeight="251684864" behindDoc="0" locked="0" layoutInCell="1" allowOverlap="1" wp14:anchorId="1678E476" wp14:editId="7520199B">
            <wp:simplePos x="0" y="0"/>
            <wp:positionH relativeFrom="page">
              <wp:posOffset>2952750</wp:posOffset>
            </wp:positionH>
            <wp:positionV relativeFrom="paragraph">
              <wp:posOffset>81915</wp:posOffset>
            </wp:positionV>
            <wp:extent cx="4218940" cy="5410018"/>
            <wp:effectExtent l="0" t="0" r="0" b="635"/>
            <wp:wrapNone/>
            <wp:docPr id="591070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7004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5410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8E372" w14:textId="6563D408" w:rsidR="009778EB" w:rsidRPr="009778EB" w:rsidRDefault="009778EB" w:rsidP="009778EB">
      <w:pPr>
        <w:rPr>
          <w:sz w:val="40"/>
          <w:szCs w:val="32"/>
        </w:rPr>
      </w:pPr>
      <w:r w:rsidRPr="007114E6">
        <w:rPr>
          <w:noProof/>
          <w:sz w:val="40"/>
          <w:szCs w:val="32"/>
        </w:rPr>
        <w:t xml:space="preserve">EJERCICIO </w:t>
      </w:r>
      <w:r>
        <w:rPr>
          <w:noProof/>
          <w:sz w:val="40"/>
          <w:szCs w:val="32"/>
        </w:rPr>
        <w:t>4</w:t>
      </w:r>
    </w:p>
    <w:p w14:paraId="60A1FEB5" w14:textId="0C52E9C7" w:rsidR="009778EB" w:rsidRPr="009778EB" w:rsidRDefault="009778EB" w:rsidP="009778EB">
      <w:pPr>
        <w:rPr>
          <w:sz w:val="40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FB275A" wp14:editId="474EE81A">
                <wp:simplePos x="0" y="0"/>
                <wp:positionH relativeFrom="margin">
                  <wp:posOffset>-365760</wp:posOffset>
                </wp:positionH>
                <wp:positionV relativeFrom="paragraph">
                  <wp:posOffset>210820</wp:posOffset>
                </wp:positionV>
                <wp:extent cx="2628900" cy="1684020"/>
                <wp:effectExtent l="0" t="0" r="0" b="0"/>
                <wp:wrapNone/>
                <wp:docPr id="102108118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684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1A5FF3" w14:textId="406FFE8F" w:rsidR="009778EB" w:rsidRPr="000F7860" w:rsidRDefault="009778EB" w:rsidP="009778EB">
                            <w:pPr>
                              <w:rPr>
                                <w:b w:val="0"/>
                                <w:bCs/>
                                <w:sz w:val="200"/>
                                <w:szCs w:val="160"/>
                              </w:rPr>
                            </w:pPr>
                            <w:r w:rsidRPr="000F7860">
                              <w:rPr>
                                <w:rFonts w:ascii="Calibri" w:hAnsi="Calibri" w:cs="Calibr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Realizar un programa que lea cuatro valores numéricos e informar su suma y su promedio.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B275A" id="_x0000_s1033" type="#_x0000_t202" style="position:absolute;margin-left:-28.8pt;margin-top:16.6pt;width:207pt;height:132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" fillcolor="white [3201]" stroked="f" strokeweight=".5pt">
                <v:textbox>
                  <w:txbxContent>
                    <w:p w14:paraId="6D1A5FF3" w14:textId="406FFE8F" w:rsidR="009778EB" w:rsidRPr="000F7860" w:rsidRDefault="009778EB" w:rsidP="009778EB">
                      <w:pPr>
                        <w:rPr>
                          <w:b w:val="0"/>
                          <w:bCs/>
                          <w:sz w:val="200"/>
                          <w:szCs w:val="160"/>
                        </w:rPr>
                      </w:pPr>
                      <w:r w:rsidRPr="000F7860">
                        <w:rPr>
                          <w:rFonts w:ascii="Calibri" w:hAnsi="Calibri" w:cs="Calibri"/>
                          <w:b w:val="0"/>
                          <w:bCs/>
                          <w:color w:val="000000"/>
                          <w:sz w:val="36"/>
                          <w:szCs w:val="36"/>
                        </w:rPr>
                        <w:t>Realizar un programa que lea cuatro valores numéricos e informar su suma y su promedio.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4F90A3" w14:textId="465979C6" w:rsidR="009778EB" w:rsidRPr="009778EB" w:rsidRDefault="009778EB" w:rsidP="009778EB">
      <w:pPr>
        <w:rPr>
          <w:sz w:val="40"/>
          <w:szCs w:val="32"/>
        </w:rPr>
      </w:pPr>
    </w:p>
    <w:p w14:paraId="619D7B35" w14:textId="0C868CBF" w:rsidR="009778EB" w:rsidRDefault="009778EB" w:rsidP="009778EB">
      <w:pPr>
        <w:rPr>
          <w:sz w:val="40"/>
          <w:szCs w:val="32"/>
        </w:rPr>
      </w:pPr>
    </w:p>
    <w:p w14:paraId="69C95C15" w14:textId="77777777" w:rsidR="009778EB" w:rsidRPr="009778EB" w:rsidRDefault="009778EB" w:rsidP="009778EB">
      <w:pPr>
        <w:rPr>
          <w:sz w:val="40"/>
          <w:szCs w:val="32"/>
        </w:rPr>
      </w:pPr>
    </w:p>
    <w:p w14:paraId="72AFFDD5" w14:textId="77777777" w:rsidR="009778EB" w:rsidRPr="009778EB" w:rsidRDefault="009778EB" w:rsidP="009778EB">
      <w:pPr>
        <w:rPr>
          <w:sz w:val="40"/>
          <w:szCs w:val="32"/>
        </w:rPr>
      </w:pPr>
    </w:p>
    <w:p w14:paraId="5E4DD7EA" w14:textId="6CB051C1" w:rsidR="009778EB" w:rsidRPr="009778EB" w:rsidRDefault="009778EB" w:rsidP="009778EB">
      <w:pPr>
        <w:rPr>
          <w:sz w:val="40"/>
          <w:szCs w:val="32"/>
        </w:rPr>
      </w:pPr>
    </w:p>
    <w:p w14:paraId="0688AC38" w14:textId="0ECB0A9F" w:rsidR="009778EB" w:rsidRPr="009778EB" w:rsidRDefault="009778EB" w:rsidP="009778EB">
      <w:pPr>
        <w:rPr>
          <w:sz w:val="40"/>
          <w:szCs w:val="32"/>
        </w:rPr>
      </w:pPr>
    </w:p>
    <w:p w14:paraId="7167DB7D" w14:textId="77777777" w:rsidR="009778EB" w:rsidRPr="009778EB" w:rsidRDefault="009778EB" w:rsidP="009778EB">
      <w:pPr>
        <w:rPr>
          <w:sz w:val="40"/>
          <w:szCs w:val="32"/>
        </w:rPr>
      </w:pPr>
    </w:p>
    <w:p w14:paraId="488D3070" w14:textId="69889A3F" w:rsidR="009778EB" w:rsidRPr="009778EB" w:rsidRDefault="009778EB" w:rsidP="009778EB">
      <w:pPr>
        <w:rPr>
          <w:sz w:val="40"/>
          <w:szCs w:val="32"/>
        </w:rPr>
      </w:pPr>
    </w:p>
    <w:p w14:paraId="5BCBD2C7" w14:textId="77777777" w:rsidR="009778EB" w:rsidRPr="009778EB" w:rsidRDefault="009778EB" w:rsidP="009778EB">
      <w:pPr>
        <w:rPr>
          <w:sz w:val="40"/>
          <w:szCs w:val="32"/>
        </w:rPr>
      </w:pPr>
    </w:p>
    <w:p w14:paraId="0BE6F41C" w14:textId="7DB24484" w:rsidR="009778EB" w:rsidRPr="009778EB" w:rsidRDefault="009778EB" w:rsidP="009778EB">
      <w:pPr>
        <w:rPr>
          <w:sz w:val="40"/>
          <w:szCs w:val="32"/>
        </w:rPr>
      </w:pPr>
    </w:p>
    <w:p w14:paraId="5B4FD97D" w14:textId="3839964B" w:rsidR="009778EB" w:rsidRPr="009778EB" w:rsidRDefault="009778EB" w:rsidP="009778EB">
      <w:pPr>
        <w:rPr>
          <w:sz w:val="40"/>
          <w:szCs w:val="32"/>
        </w:rPr>
      </w:pPr>
    </w:p>
    <w:p w14:paraId="346E0A13" w14:textId="3E0356A3" w:rsidR="009778EB" w:rsidRPr="009778EB" w:rsidRDefault="009778EB" w:rsidP="009778EB">
      <w:pPr>
        <w:rPr>
          <w:sz w:val="40"/>
          <w:szCs w:val="32"/>
        </w:rPr>
      </w:pPr>
    </w:p>
    <w:p w14:paraId="0309BE37" w14:textId="799A4596" w:rsidR="009778EB" w:rsidRDefault="009778EB" w:rsidP="009778EB">
      <w:pPr>
        <w:rPr>
          <w:sz w:val="40"/>
          <w:szCs w:val="32"/>
        </w:rPr>
      </w:pPr>
    </w:p>
    <w:p w14:paraId="659F7BD4" w14:textId="2DE15FF9" w:rsidR="009778EB" w:rsidRDefault="009778EB" w:rsidP="009778EB">
      <w:pPr>
        <w:rPr>
          <w:sz w:val="40"/>
          <w:szCs w:val="32"/>
        </w:rPr>
      </w:pPr>
      <w:r w:rsidRPr="009778EB">
        <w:rPr>
          <w:noProof/>
          <w:sz w:val="40"/>
          <w:szCs w:val="32"/>
        </w:rPr>
        <w:drawing>
          <wp:anchor distT="0" distB="0" distL="114300" distR="114300" simplePos="0" relativeHeight="251685888" behindDoc="0" locked="0" layoutInCell="1" allowOverlap="1" wp14:anchorId="3264BC25" wp14:editId="3A2B8F2D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6371590" cy="3840480"/>
            <wp:effectExtent l="0" t="0" r="0" b="7620"/>
            <wp:wrapNone/>
            <wp:docPr id="1278472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7234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E58EC" w14:textId="2F968DD5" w:rsidR="009778EB" w:rsidRDefault="009778EB" w:rsidP="009778EB">
      <w:pPr>
        <w:rPr>
          <w:sz w:val="40"/>
          <w:szCs w:val="32"/>
        </w:rPr>
      </w:pPr>
    </w:p>
    <w:p w14:paraId="72BA603B" w14:textId="77777777" w:rsidR="009778EB" w:rsidRDefault="009778EB" w:rsidP="009778EB">
      <w:pPr>
        <w:rPr>
          <w:sz w:val="40"/>
          <w:szCs w:val="32"/>
        </w:rPr>
      </w:pPr>
    </w:p>
    <w:p w14:paraId="7AC11627" w14:textId="77777777" w:rsidR="009778EB" w:rsidRDefault="009778EB" w:rsidP="009778EB">
      <w:pPr>
        <w:rPr>
          <w:sz w:val="40"/>
          <w:szCs w:val="32"/>
        </w:rPr>
      </w:pPr>
    </w:p>
    <w:p w14:paraId="1380276C" w14:textId="77777777" w:rsidR="009778EB" w:rsidRDefault="009778EB" w:rsidP="009778EB">
      <w:pPr>
        <w:rPr>
          <w:sz w:val="40"/>
          <w:szCs w:val="32"/>
        </w:rPr>
      </w:pPr>
    </w:p>
    <w:p w14:paraId="420C42C4" w14:textId="77777777" w:rsidR="009778EB" w:rsidRDefault="009778EB" w:rsidP="009778EB">
      <w:pPr>
        <w:rPr>
          <w:sz w:val="40"/>
          <w:szCs w:val="32"/>
        </w:rPr>
      </w:pPr>
    </w:p>
    <w:p w14:paraId="63BF23F8" w14:textId="77777777" w:rsidR="009778EB" w:rsidRDefault="009778EB" w:rsidP="009778EB">
      <w:pPr>
        <w:rPr>
          <w:sz w:val="40"/>
          <w:szCs w:val="32"/>
        </w:rPr>
      </w:pPr>
    </w:p>
    <w:p w14:paraId="75FBDA5F" w14:textId="77777777" w:rsidR="009778EB" w:rsidRDefault="009778EB" w:rsidP="009778EB">
      <w:pPr>
        <w:rPr>
          <w:sz w:val="40"/>
          <w:szCs w:val="32"/>
        </w:rPr>
      </w:pPr>
    </w:p>
    <w:p w14:paraId="338EE34E" w14:textId="77777777" w:rsidR="009778EB" w:rsidRDefault="009778EB" w:rsidP="009778EB">
      <w:pPr>
        <w:rPr>
          <w:sz w:val="40"/>
          <w:szCs w:val="32"/>
        </w:rPr>
      </w:pPr>
    </w:p>
    <w:p w14:paraId="205BE25B" w14:textId="4A517F2B" w:rsidR="009778EB" w:rsidRPr="009778EB" w:rsidRDefault="00AA7956" w:rsidP="009778EB">
      <w:pPr>
        <w:rPr>
          <w:sz w:val="40"/>
          <w:szCs w:val="32"/>
        </w:rPr>
      </w:pPr>
      <w:r w:rsidRPr="00AA7956">
        <w:rPr>
          <w:noProof/>
          <w:sz w:val="40"/>
          <w:szCs w:val="32"/>
        </w:rPr>
        <w:lastRenderedPageBreak/>
        <w:drawing>
          <wp:anchor distT="0" distB="0" distL="114300" distR="114300" simplePos="0" relativeHeight="251688960" behindDoc="0" locked="0" layoutInCell="1" allowOverlap="1" wp14:anchorId="70718641" wp14:editId="3B91D7D5">
            <wp:simplePos x="0" y="0"/>
            <wp:positionH relativeFrom="column">
              <wp:posOffset>2819400</wp:posOffset>
            </wp:positionH>
            <wp:positionV relativeFrom="paragraph">
              <wp:posOffset>1905</wp:posOffset>
            </wp:positionV>
            <wp:extent cx="3695700" cy="5257800"/>
            <wp:effectExtent l="0" t="0" r="0" b="0"/>
            <wp:wrapNone/>
            <wp:docPr id="1655610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104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8" cy="5258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114E6">
        <w:rPr>
          <w:noProof/>
          <w:sz w:val="40"/>
          <w:szCs w:val="32"/>
        </w:rPr>
        <w:t xml:space="preserve">EJERCICIO </w:t>
      </w:r>
      <w:r>
        <w:rPr>
          <w:noProof/>
          <w:sz w:val="40"/>
          <w:szCs w:val="32"/>
        </w:rPr>
        <w:t>5</w:t>
      </w:r>
    </w:p>
    <w:p w14:paraId="3A4C743C" w14:textId="5808B392" w:rsidR="009778EB" w:rsidRPr="009778EB" w:rsidRDefault="00AA7956" w:rsidP="009778EB">
      <w:pPr>
        <w:rPr>
          <w:sz w:val="40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0FCB52" wp14:editId="655DA462">
                <wp:simplePos x="0" y="0"/>
                <wp:positionH relativeFrom="margin">
                  <wp:posOffset>-274320</wp:posOffset>
                </wp:positionH>
                <wp:positionV relativeFrom="paragraph">
                  <wp:posOffset>391795</wp:posOffset>
                </wp:positionV>
                <wp:extent cx="2712720" cy="1912620"/>
                <wp:effectExtent l="0" t="0" r="0" b="0"/>
                <wp:wrapNone/>
                <wp:docPr id="14613158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1912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738AEB" w14:textId="4D031DE6" w:rsidR="00AA7956" w:rsidRPr="000F7860" w:rsidRDefault="00AA7956" w:rsidP="00AA7956">
                            <w:pPr>
                              <w:rPr>
                                <w:b w:val="0"/>
                                <w:bCs/>
                                <w:sz w:val="180"/>
                                <w:szCs w:val="144"/>
                              </w:rPr>
                            </w:pPr>
                            <w:r w:rsidRPr="000F7860">
                              <w:rPr>
                                <w:rFonts w:ascii="Calibri" w:hAnsi="Calibri" w:cs="Calibri"/>
                                <w:b w:val="0"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Se debe desarrollar un programa que pida el ingreso de un artículo y la cantidad que lleva el cliente. Mostrar lo que debe abonar el comprador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FCB52" id="_x0000_s1034" type="#_x0000_t202" style="position:absolute;margin-left:-21.6pt;margin-top:30.85pt;width:213.6pt;height:150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" fillcolor="white [3201]" stroked="f" strokeweight=".5pt">
                <v:textbox>
                  <w:txbxContent>
                    <w:p w14:paraId="32738AEB" w14:textId="4D031DE6" w:rsidR="00AA7956" w:rsidRPr="000F7860" w:rsidRDefault="00AA7956" w:rsidP="00AA7956">
                      <w:pPr>
                        <w:rPr>
                          <w:b w:val="0"/>
                          <w:bCs/>
                          <w:sz w:val="180"/>
                          <w:szCs w:val="144"/>
                        </w:rPr>
                      </w:pPr>
                      <w:r w:rsidRPr="000F7860">
                        <w:rPr>
                          <w:rFonts w:ascii="Calibri" w:hAnsi="Calibri" w:cs="Calibri"/>
                          <w:b w:val="0"/>
                          <w:bCs/>
                          <w:color w:val="000000"/>
                          <w:sz w:val="32"/>
                          <w:szCs w:val="32"/>
                        </w:rPr>
                        <w:t>Se debe desarrollar un programa que pida el ingreso de un artículo y la cantidad que lleva el cliente. Mostrar lo que debe abonar el comprador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0BE52A" w14:textId="469A754A" w:rsidR="009778EB" w:rsidRPr="009778EB" w:rsidRDefault="009778EB" w:rsidP="009778EB">
      <w:pPr>
        <w:rPr>
          <w:sz w:val="40"/>
          <w:szCs w:val="32"/>
        </w:rPr>
      </w:pPr>
    </w:p>
    <w:p w14:paraId="6893E4AB" w14:textId="05D08E79" w:rsidR="009778EB" w:rsidRDefault="009778EB" w:rsidP="009778EB">
      <w:pPr>
        <w:rPr>
          <w:sz w:val="40"/>
          <w:szCs w:val="32"/>
        </w:rPr>
      </w:pPr>
    </w:p>
    <w:p w14:paraId="0DB82318" w14:textId="77777777" w:rsidR="00AA7956" w:rsidRPr="00AA7956" w:rsidRDefault="00AA7956" w:rsidP="00AA7956">
      <w:pPr>
        <w:rPr>
          <w:sz w:val="40"/>
          <w:szCs w:val="32"/>
        </w:rPr>
      </w:pPr>
    </w:p>
    <w:p w14:paraId="6EC03EFF" w14:textId="77777777" w:rsidR="00AA7956" w:rsidRPr="00AA7956" w:rsidRDefault="00AA7956" w:rsidP="00AA7956">
      <w:pPr>
        <w:rPr>
          <w:sz w:val="40"/>
          <w:szCs w:val="32"/>
        </w:rPr>
      </w:pPr>
    </w:p>
    <w:p w14:paraId="38C7D534" w14:textId="77777777" w:rsidR="00AA7956" w:rsidRPr="00AA7956" w:rsidRDefault="00AA7956" w:rsidP="00AA7956">
      <w:pPr>
        <w:rPr>
          <w:sz w:val="40"/>
          <w:szCs w:val="32"/>
        </w:rPr>
      </w:pPr>
    </w:p>
    <w:p w14:paraId="0AAEC288" w14:textId="77777777" w:rsidR="00AA7956" w:rsidRPr="00AA7956" w:rsidRDefault="00AA7956" w:rsidP="00AA7956">
      <w:pPr>
        <w:rPr>
          <w:sz w:val="40"/>
          <w:szCs w:val="32"/>
        </w:rPr>
      </w:pPr>
    </w:p>
    <w:p w14:paraId="054229C9" w14:textId="77777777" w:rsidR="00AA7956" w:rsidRPr="00AA7956" w:rsidRDefault="00AA7956" w:rsidP="00AA7956">
      <w:pPr>
        <w:rPr>
          <w:sz w:val="40"/>
          <w:szCs w:val="32"/>
        </w:rPr>
      </w:pPr>
    </w:p>
    <w:p w14:paraId="66E8BF99" w14:textId="77777777" w:rsidR="00AA7956" w:rsidRPr="00AA7956" w:rsidRDefault="00AA7956" w:rsidP="00AA7956">
      <w:pPr>
        <w:rPr>
          <w:sz w:val="40"/>
          <w:szCs w:val="32"/>
        </w:rPr>
      </w:pPr>
    </w:p>
    <w:p w14:paraId="6B896A55" w14:textId="77777777" w:rsidR="00AA7956" w:rsidRPr="00AA7956" w:rsidRDefault="00AA7956" w:rsidP="00AA7956">
      <w:pPr>
        <w:rPr>
          <w:sz w:val="40"/>
          <w:szCs w:val="32"/>
        </w:rPr>
      </w:pPr>
    </w:p>
    <w:p w14:paraId="3B30F650" w14:textId="77777777" w:rsidR="00AA7956" w:rsidRPr="00AA7956" w:rsidRDefault="00AA7956" w:rsidP="00AA7956">
      <w:pPr>
        <w:rPr>
          <w:sz w:val="40"/>
          <w:szCs w:val="32"/>
        </w:rPr>
      </w:pPr>
    </w:p>
    <w:p w14:paraId="486D9D1A" w14:textId="77777777" w:rsidR="00AA7956" w:rsidRDefault="00AA7956" w:rsidP="00AA7956">
      <w:pPr>
        <w:rPr>
          <w:sz w:val="40"/>
          <w:szCs w:val="32"/>
        </w:rPr>
      </w:pPr>
    </w:p>
    <w:p w14:paraId="78F63FF8" w14:textId="49F0964F" w:rsidR="00AA7956" w:rsidRDefault="00AA7956" w:rsidP="00AA7956">
      <w:pPr>
        <w:rPr>
          <w:sz w:val="40"/>
          <w:szCs w:val="32"/>
        </w:rPr>
      </w:pPr>
    </w:p>
    <w:p w14:paraId="36E63D15" w14:textId="1D2096CE" w:rsidR="00AA7956" w:rsidRDefault="00AA7956" w:rsidP="00AA7956">
      <w:pPr>
        <w:rPr>
          <w:sz w:val="40"/>
          <w:szCs w:val="32"/>
        </w:rPr>
      </w:pPr>
    </w:p>
    <w:p w14:paraId="66DF890D" w14:textId="18E8D1E4" w:rsidR="00AA7956" w:rsidRDefault="00AA7956" w:rsidP="00AA7956">
      <w:pPr>
        <w:rPr>
          <w:sz w:val="40"/>
          <w:szCs w:val="32"/>
        </w:rPr>
      </w:pPr>
      <w:r w:rsidRPr="00AA7956">
        <w:rPr>
          <w:noProof/>
          <w:sz w:val="40"/>
          <w:szCs w:val="32"/>
        </w:rPr>
        <w:drawing>
          <wp:anchor distT="0" distB="0" distL="114300" distR="114300" simplePos="0" relativeHeight="251689984" behindDoc="1" locked="0" layoutInCell="1" allowOverlap="1" wp14:anchorId="29C2FC13" wp14:editId="36C8E8C0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6659880" cy="3903345"/>
            <wp:effectExtent l="0" t="0" r="7620" b="1905"/>
            <wp:wrapNone/>
            <wp:docPr id="1451704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045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E1D6EC" w14:textId="0835D77B" w:rsidR="00AA7956" w:rsidRDefault="00AA7956" w:rsidP="00AA7956">
      <w:pPr>
        <w:rPr>
          <w:sz w:val="40"/>
          <w:szCs w:val="32"/>
        </w:rPr>
      </w:pPr>
    </w:p>
    <w:p w14:paraId="20458F6A" w14:textId="5C46CD8D" w:rsidR="00AA7956" w:rsidRDefault="00AA7956" w:rsidP="00AA7956">
      <w:pPr>
        <w:rPr>
          <w:sz w:val="40"/>
          <w:szCs w:val="32"/>
        </w:rPr>
      </w:pPr>
    </w:p>
    <w:p w14:paraId="18FF0DE3" w14:textId="7BA35D7F" w:rsidR="00AA7956" w:rsidRDefault="00AA7956" w:rsidP="00AA7956">
      <w:pPr>
        <w:rPr>
          <w:sz w:val="40"/>
          <w:szCs w:val="32"/>
        </w:rPr>
      </w:pPr>
    </w:p>
    <w:p w14:paraId="0E0A72BD" w14:textId="766EC223" w:rsidR="00AA7956" w:rsidRDefault="00AA7956" w:rsidP="00AA7956">
      <w:pPr>
        <w:rPr>
          <w:sz w:val="40"/>
          <w:szCs w:val="32"/>
        </w:rPr>
      </w:pPr>
    </w:p>
    <w:p w14:paraId="5A6E7E0F" w14:textId="7C4F1EB9" w:rsidR="00AA7956" w:rsidRDefault="00AA7956" w:rsidP="00AA7956">
      <w:pPr>
        <w:rPr>
          <w:sz w:val="40"/>
          <w:szCs w:val="32"/>
        </w:rPr>
      </w:pPr>
    </w:p>
    <w:p w14:paraId="436167EF" w14:textId="0C9A15F2" w:rsidR="00AA7956" w:rsidRDefault="00AA7956" w:rsidP="00AA7956">
      <w:pPr>
        <w:rPr>
          <w:sz w:val="40"/>
          <w:szCs w:val="32"/>
        </w:rPr>
      </w:pPr>
    </w:p>
    <w:p w14:paraId="5E782DB9" w14:textId="77777777" w:rsidR="00AA7956" w:rsidRDefault="00AA7956" w:rsidP="00AA7956">
      <w:pPr>
        <w:rPr>
          <w:sz w:val="40"/>
          <w:szCs w:val="32"/>
        </w:rPr>
      </w:pPr>
    </w:p>
    <w:p w14:paraId="778E55E4" w14:textId="77777777" w:rsidR="00AA7956" w:rsidRDefault="00AA7956" w:rsidP="00AA7956">
      <w:pPr>
        <w:rPr>
          <w:sz w:val="40"/>
          <w:szCs w:val="32"/>
        </w:rPr>
      </w:pPr>
    </w:p>
    <w:p w14:paraId="577F3E66" w14:textId="77777777" w:rsidR="00AA7956" w:rsidRDefault="00AA7956" w:rsidP="00AA7956">
      <w:pPr>
        <w:rPr>
          <w:sz w:val="40"/>
          <w:szCs w:val="32"/>
        </w:rPr>
      </w:pPr>
    </w:p>
    <w:p w14:paraId="066C1304" w14:textId="7B2C9C0E" w:rsidR="00AA7956" w:rsidRDefault="00AA7956" w:rsidP="00AA7956">
      <w:pPr>
        <w:rPr>
          <w:sz w:val="40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FC597C" wp14:editId="1EB185EA">
                <wp:simplePos x="0" y="0"/>
                <wp:positionH relativeFrom="page">
                  <wp:posOffset>-388620</wp:posOffset>
                </wp:positionH>
                <wp:positionV relativeFrom="paragraph">
                  <wp:posOffset>474345</wp:posOffset>
                </wp:positionV>
                <wp:extent cx="3223260" cy="1722120"/>
                <wp:effectExtent l="0" t="0" r="0" b="0"/>
                <wp:wrapNone/>
                <wp:docPr id="65198833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172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BFB85E" w14:textId="6A4F393A" w:rsidR="00AA7956" w:rsidRPr="000F7860" w:rsidRDefault="00AA7956" w:rsidP="00AA7956">
                            <w:pPr>
                              <w:pStyle w:val="NormalWeb"/>
                              <w:spacing w:before="0" w:beforeAutospacing="0" w:after="0" w:afterAutospacing="0"/>
                              <w:ind w:left="720"/>
                              <w:textAlignment w:val="baseline"/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0F7860"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</w:rPr>
                              <w:t>Ingresar el sueldo de una persona, si supera los 3000 pesos mostrar un mensaje en pantalla indicando que debe abonar impuestos.</w:t>
                            </w:r>
                          </w:p>
                          <w:p w14:paraId="6D444B0C" w14:textId="55FC9669" w:rsidR="00AA7956" w:rsidRPr="00AA7956" w:rsidRDefault="00AA7956" w:rsidP="00AA7956">
                            <w:pPr>
                              <w:rPr>
                                <w:b w:val="0"/>
                                <w:bCs/>
                                <w:sz w:val="300"/>
                                <w:szCs w:val="260"/>
                                <w:lang w:val="es-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C597C" id="_x0000_s1035" type="#_x0000_t202" style="position:absolute;margin-left:-30.6pt;margin-top:37.35pt;width:253.8pt;height:135.6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" fillcolor="white [3201]" stroked="f" strokeweight=".5pt">
                <v:textbox>
                  <w:txbxContent>
                    <w:p w14:paraId="63BFB85E" w14:textId="6A4F393A" w:rsidR="00AA7956" w:rsidRPr="000F7860" w:rsidRDefault="00AA7956" w:rsidP="00AA7956">
                      <w:pPr>
                        <w:pStyle w:val="NormalWeb"/>
                        <w:spacing w:before="0" w:beforeAutospacing="0" w:after="0" w:afterAutospacing="0"/>
                        <w:ind w:left="720"/>
                        <w:textAlignment w:val="baseline"/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</w:pPr>
                      <w:r w:rsidRPr="000F7860"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</w:rPr>
                        <w:t>Ingresar el sueldo de una persona, si supera los 3000 pesos mostrar un mensaje en pantalla indicando que debe abonar impuestos.</w:t>
                      </w:r>
                    </w:p>
                    <w:p w14:paraId="6D444B0C" w14:textId="55FC9669" w:rsidR="00AA7956" w:rsidRPr="00AA7956" w:rsidRDefault="00AA7956" w:rsidP="00AA7956">
                      <w:pPr>
                        <w:rPr>
                          <w:b w:val="0"/>
                          <w:bCs/>
                          <w:sz w:val="300"/>
                          <w:szCs w:val="260"/>
                          <w:lang w:val="es-A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A7956">
        <w:rPr>
          <w:noProof/>
          <w:sz w:val="40"/>
          <w:szCs w:val="32"/>
        </w:rPr>
        <w:drawing>
          <wp:anchor distT="0" distB="0" distL="114300" distR="114300" simplePos="0" relativeHeight="251693056" behindDoc="0" locked="0" layoutInCell="1" allowOverlap="1" wp14:anchorId="0A287D44" wp14:editId="24547D09">
            <wp:simplePos x="0" y="0"/>
            <wp:positionH relativeFrom="margin">
              <wp:posOffset>2237740</wp:posOffset>
            </wp:positionH>
            <wp:positionV relativeFrom="paragraph">
              <wp:posOffset>17145</wp:posOffset>
            </wp:positionV>
            <wp:extent cx="4817110" cy="5114428"/>
            <wp:effectExtent l="0" t="0" r="2540" b="0"/>
            <wp:wrapNone/>
            <wp:docPr id="88920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092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5114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14E6">
        <w:rPr>
          <w:noProof/>
          <w:sz w:val="40"/>
          <w:szCs w:val="32"/>
        </w:rPr>
        <w:t xml:space="preserve">EJERCICIO </w:t>
      </w:r>
      <w:r>
        <w:rPr>
          <w:noProof/>
          <w:sz w:val="40"/>
          <w:szCs w:val="32"/>
        </w:rPr>
        <w:t>6</w:t>
      </w:r>
    </w:p>
    <w:p w14:paraId="26113B64" w14:textId="77777777" w:rsidR="00AA7956" w:rsidRDefault="00AA7956" w:rsidP="00AA7956">
      <w:pPr>
        <w:rPr>
          <w:sz w:val="40"/>
          <w:szCs w:val="32"/>
        </w:rPr>
      </w:pPr>
    </w:p>
    <w:p w14:paraId="361BBF07" w14:textId="77777777" w:rsidR="00AA7956" w:rsidRDefault="00AA7956" w:rsidP="00AA7956">
      <w:pPr>
        <w:rPr>
          <w:sz w:val="40"/>
          <w:szCs w:val="32"/>
        </w:rPr>
      </w:pPr>
    </w:p>
    <w:p w14:paraId="778E0C7A" w14:textId="77777777" w:rsidR="00AA7956" w:rsidRDefault="00AA7956" w:rsidP="00AA7956">
      <w:pPr>
        <w:rPr>
          <w:sz w:val="40"/>
          <w:szCs w:val="32"/>
        </w:rPr>
      </w:pPr>
    </w:p>
    <w:p w14:paraId="4C6630DB" w14:textId="77777777" w:rsidR="00AA7956" w:rsidRDefault="00AA7956" w:rsidP="00AA7956">
      <w:pPr>
        <w:rPr>
          <w:sz w:val="40"/>
          <w:szCs w:val="32"/>
        </w:rPr>
      </w:pPr>
    </w:p>
    <w:p w14:paraId="0105BB1E" w14:textId="77777777" w:rsidR="00AA7956" w:rsidRDefault="00AA7956" w:rsidP="00AA7956">
      <w:pPr>
        <w:rPr>
          <w:sz w:val="40"/>
          <w:szCs w:val="32"/>
        </w:rPr>
      </w:pPr>
    </w:p>
    <w:p w14:paraId="0A77DB82" w14:textId="77777777" w:rsidR="00AA7956" w:rsidRDefault="00AA7956" w:rsidP="00AA7956">
      <w:pPr>
        <w:rPr>
          <w:sz w:val="40"/>
          <w:szCs w:val="32"/>
        </w:rPr>
      </w:pPr>
    </w:p>
    <w:p w14:paraId="59AC8F13" w14:textId="77777777" w:rsidR="00AA7956" w:rsidRDefault="00AA7956" w:rsidP="00AA7956">
      <w:pPr>
        <w:rPr>
          <w:sz w:val="40"/>
          <w:szCs w:val="32"/>
        </w:rPr>
      </w:pPr>
    </w:p>
    <w:p w14:paraId="44DF2A1B" w14:textId="77777777" w:rsidR="00AA7956" w:rsidRDefault="00AA7956" w:rsidP="00AA7956">
      <w:pPr>
        <w:rPr>
          <w:sz w:val="40"/>
          <w:szCs w:val="32"/>
        </w:rPr>
      </w:pPr>
    </w:p>
    <w:p w14:paraId="1FAE83E4" w14:textId="77777777" w:rsidR="00AA7956" w:rsidRDefault="00AA7956" w:rsidP="00AA7956">
      <w:pPr>
        <w:rPr>
          <w:sz w:val="40"/>
          <w:szCs w:val="32"/>
        </w:rPr>
      </w:pPr>
    </w:p>
    <w:p w14:paraId="64A9792D" w14:textId="77777777" w:rsidR="00AA7956" w:rsidRDefault="00AA7956" w:rsidP="00AA7956">
      <w:pPr>
        <w:rPr>
          <w:sz w:val="40"/>
          <w:szCs w:val="32"/>
        </w:rPr>
      </w:pPr>
    </w:p>
    <w:p w14:paraId="4CE44589" w14:textId="77777777" w:rsidR="00AA7956" w:rsidRDefault="00AA7956" w:rsidP="00AA7956">
      <w:pPr>
        <w:rPr>
          <w:sz w:val="40"/>
          <w:szCs w:val="32"/>
        </w:rPr>
      </w:pPr>
    </w:p>
    <w:p w14:paraId="49DBB31B" w14:textId="77777777" w:rsidR="00AA7956" w:rsidRDefault="00AA7956" w:rsidP="00AA7956">
      <w:pPr>
        <w:rPr>
          <w:sz w:val="40"/>
          <w:szCs w:val="32"/>
        </w:rPr>
      </w:pPr>
    </w:p>
    <w:p w14:paraId="2F57F4B4" w14:textId="77777777" w:rsidR="00AA7956" w:rsidRDefault="00AA7956" w:rsidP="00AA7956">
      <w:pPr>
        <w:rPr>
          <w:sz w:val="40"/>
          <w:szCs w:val="32"/>
        </w:rPr>
      </w:pPr>
    </w:p>
    <w:p w14:paraId="069F404D" w14:textId="17342D84" w:rsidR="00AA7956" w:rsidRDefault="00AA7956" w:rsidP="00AA7956">
      <w:pPr>
        <w:rPr>
          <w:sz w:val="40"/>
          <w:szCs w:val="32"/>
        </w:rPr>
      </w:pPr>
      <w:r w:rsidRPr="00AA7956">
        <w:rPr>
          <w:noProof/>
          <w:sz w:val="40"/>
          <w:szCs w:val="32"/>
        </w:rPr>
        <w:drawing>
          <wp:anchor distT="0" distB="0" distL="114300" distR="114300" simplePos="0" relativeHeight="251694080" behindDoc="0" locked="0" layoutInCell="1" allowOverlap="1" wp14:anchorId="6AD8014D" wp14:editId="47C2CE6F">
            <wp:simplePos x="0" y="0"/>
            <wp:positionH relativeFrom="margin">
              <wp:align>center</wp:align>
            </wp:positionH>
            <wp:positionV relativeFrom="paragraph">
              <wp:posOffset>384810</wp:posOffset>
            </wp:positionV>
            <wp:extent cx="6842760" cy="3829190"/>
            <wp:effectExtent l="0" t="0" r="0" b="0"/>
            <wp:wrapNone/>
            <wp:docPr id="640464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6408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82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95B8D" w14:textId="6BA0E9BF" w:rsidR="00AA7956" w:rsidRDefault="00AA7956" w:rsidP="00AA7956">
      <w:pPr>
        <w:rPr>
          <w:sz w:val="40"/>
          <w:szCs w:val="32"/>
        </w:rPr>
      </w:pPr>
    </w:p>
    <w:p w14:paraId="0035B107" w14:textId="77777777" w:rsidR="00AA7956" w:rsidRDefault="00AA7956" w:rsidP="00AA7956">
      <w:pPr>
        <w:rPr>
          <w:sz w:val="40"/>
          <w:szCs w:val="32"/>
        </w:rPr>
      </w:pPr>
    </w:p>
    <w:p w14:paraId="53BAE902" w14:textId="77777777" w:rsidR="00AA7956" w:rsidRDefault="00AA7956" w:rsidP="00AA7956">
      <w:pPr>
        <w:rPr>
          <w:sz w:val="40"/>
          <w:szCs w:val="32"/>
        </w:rPr>
      </w:pPr>
    </w:p>
    <w:p w14:paraId="796F5C03" w14:textId="77777777" w:rsidR="00AA7956" w:rsidRDefault="00AA7956" w:rsidP="00AA7956">
      <w:pPr>
        <w:rPr>
          <w:sz w:val="40"/>
          <w:szCs w:val="32"/>
        </w:rPr>
      </w:pPr>
    </w:p>
    <w:p w14:paraId="1F8527B9" w14:textId="77777777" w:rsidR="00AA7956" w:rsidRDefault="00AA7956" w:rsidP="00AA7956">
      <w:pPr>
        <w:rPr>
          <w:sz w:val="40"/>
          <w:szCs w:val="32"/>
        </w:rPr>
      </w:pPr>
    </w:p>
    <w:p w14:paraId="2073F7E5" w14:textId="77777777" w:rsidR="00AA7956" w:rsidRDefault="00AA7956" w:rsidP="00AA7956">
      <w:pPr>
        <w:rPr>
          <w:sz w:val="40"/>
          <w:szCs w:val="32"/>
        </w:rPr>
      </w:pPr>
    </w:p>
    <w:p w14:paraId="5799B086" w14:textId="77777777" w:rsidR="00AA7956" w:rsidRDefault="00AA7956" w:rsidP="00AA7956">
      <w:pPr>
        <w:rPr>
          <w:sz w:val="40"/>
          <w:szCs w:val="32"/>
        </w:rPr>
      </w:pPr>
    </w:p>
    <w:p w14:paraId="6A92E8A1" w14:textId="77777777" w:rsidR="00AA7956" w:rsidRDefault="00AA7956" w:rsidP="00AA7956">
      <w:pPr>
        <w:rPr>
          <w:sz w:val="40"/>
          <w:szCs w:val="32"/>
        </w:rPr>
      </w:pPr>
    </w:p>
    <w:p w14:paraId="32BC9A3A" w14:textId="77777777" w:rsidR="00AA7956" w:rsidRDefault="00AA7956" w:rsidP="00AA7956">
      <w:pPr>
        <w:rPr>
          <w:sz w:val="40"/>
          <w:szCs w:val="32"/>
        </w:rPr>
      </w:pPr>
    </w:p>
    <w:p w14:paraId="1D17F5E6" w14:textId="77777777" w:rsidR="00AA7956" w:rsidRDefault="00AA7956" w:rsidP="00AA7956">
      <w:pPr>
        <w:rPr>
          <w:sz w:val="40"/>
          <w:szCs w:val="32"/>
        </w:rPr>
      </w:pPr>
    </w:p>
    <w:p w14:paraId="4FCCCEDC" w14:textId="48ABB1AA" w:rsidR="00AA7956" w:rsidRDefault="00AA7956" w:rsidP="00AA7956">
      <w:pPr>
        <w:rPr>
          <w:noProof/>
          <w:sz w:val="40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49DAEC09" wp14:editId="18C11C75">
                <wp:simplePos x="0" y="0"/>
                <wp:positionH relativeFrom="margin">
                  <wp:posOffset>-502920</wp:posOffset>
                </wp:positionH>
                <wp:positionV relativeFrom="paragraph">
                  <wp:posOffset>245745</wp:posOffset>
                </wp:positionV>
                <wp:extent cx="7284720" cy="632460"/>
                <wp:effectExtent l="0" t="0" r="0" b="0"/>
                <wp:wrapNone/>
                <wp:docPr id="61427990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472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C93B43" w14:textId="0A3D1150" w:rsidR="00AA7956" w:rsidRPr="000F7860" w:rsidRDefault="00AA7956" w:rsidP="00AA7956">
                            <w:pPr>
                              <w:rPr>
                                <w:b w:val="0"/>
                                <w:bCs/>
                                <w:sz w:val="320"/>
                                <w:szCs w:val="280"/>
                              </w:rPr>
                            </w:pPr>
                            <w:r w:rsidRPr="000F7860">
                              <w:rPr>
                                <w:rFonts w:ascii="Calibri" w:hAnsi="Calibri" w:cs="Calibri"/>
                                <w:b w:val="0"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Realizar un programa que lea por teclado dos números, si el primero es mayor al segundo informar su suma y diferencia, en caso contrario informar el producto y la división del primero respecto del segundo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AEC09" id="_x0000_s1036" type="#_x0000_t202" style="position:absolute;margin-left:-39.6pt;margin-top:19.35pt;width:573.6pt;height:49.8pt;z-index:-25162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" fillcolor="white [3201]" stroked="f" strokeweight=".5pt">
                <v:textbox>
                  <w:txbxContent>
                    <w:p w14:paraId="7FC93B43" w14:textId="0A3D1150" w:rsidR="00AA7956" w:rsidRPr="000F7860" w:rsidRDefault="00AA7956" w:rsidP="00AA7956">
                      <w:pPr>
                        <w:rPr>
                          <w:b w:val="0"/>
                          <w:bCs/>
                          <w:sz w:val="320"/>
                          <w:szCs w:val="280"/>
                        </w:rPr>
                      </w:pPr>
                      <w:r w:rsidRPr="000F7860">
                        <w:rPr>
                          <w:rFonts w:ascii="Calibri" w:hAnsi="Calibri" w:cs="Calibri"/>
                          <w:b w:val="0"/>
                          <w:bCs/>
                          <w:color w:val="000000"/>
                          <w:sz w:val="24"/>
                          <w:szCs w:val="24"/>
                        </w:rPr>
                        <w:t>Realizar un programa que lea por teclado dos números, si el primero es mayor al segundo informar su suma y diferencia, en caso contrario informar el producto y la división del primero respecto del segundo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14E6">
        <w:rPr>
          <w:noProof/>
          <w:sz w:val="40"/>
          <w:szCs w:val="32"/>
        </w:rPr>
        <w:t xml:space="preserve">EJERCICIO </w:t>
      </w:r>
      <w:r>
        <w:rPr>
          <w:noProof/>
          <w:sz w:val="40"/>
          <w:szCs w:val="32"/>
        </w:rPr>
        <w:t>7</w:t>
      </w:r>
    </w:p>
    <w:p w14:paraId="32BFAB7C" w14:textId="77777777" w:rsidR="005E2CE6" w:rsidRDefault="005E2CE6" w:rsidP="00AA7956">
      <w:pPr>
        <w:rPr>
          <w:noProof/>
          <w:sz w:val="40"/>
          <w:szCs w:val="32"/>
        </w:rPr>
      </w:pPr>
    </w:p>
    <w:p w14:paraId="0B4BB5F0" w14:textId="77777777" w:rsidR="005E2CE6" w:rsidRDefault="005E2CE6" w:rsidP="00AA7956">
      <w:pPr>
        <w:rPr>
          <w:noProof/>
          <w:sz w:val="40"/>
          <w:szCs w:val="32"/>
        </w:rPr>
      </w:pPr>
    </w:p>
    <w:p w14:paraId="04641BF3" w14:textId="15F88F17" w:rsidR="005E2CE6" w:rsidRDefault="005E2CE6" w:rsidP="00AA7956">
      <w:pPr>
        <w:rPr>
          <w:noProof/>
          <w:sz w:val="40"/>
          <w:szCs w:val="32"/>
        </w:rPr>
      </w:pPr>
      <w:r w:rsidRPr="00AA7956">
        <w:rPr>
          <w:noProof/>
          <w:sz w:val="40"/>
          <w:szCs w:val="32"/>
        </w:rPr>
        <w:drawing>
          <wp:anchor distT="0" distB="0" distL="114300" distR="114300" simplePos="0" relativeHeight="251697152" behindDoc="1" locked="0" layoutInCell="1" allowOverlap="1" wp14:anchorId="5F7BB4BA" wp14:editId="0D09F850">
            <wp:simplePos x="0" y="0"/>
            <wp:positionH relativeFrom="margin">
              <wp:posOffset>-534475</wp:posOffset>
            </wp:positionH>
            <wp:positionV relativeFrom="paragraph">
              <wp:posOffset>288290</wp:posOffset>
            </wp:positionV>
            <wp:extent cx="7345680" cy="4559121"/>
            <wp:effectExtent l="0" t="0" r="7620" b="0"/>
            <wp:wrapNone/>
            <wp:docPr id="796132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3280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4559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DFC5F" w14:textId="0CA949A6" w:rsidR="005E2CE6" w:rsidRDefault="005E2CE6" w:rsidP="00AA7956">
      <w:pPr>
        <w:rPr>
          <w:noProof/>
          <w:sz w:val="40"/>
          <w:szCs w:val="32"/>
        </w:rPr>
      </w:pPr>
    </w:p>
    <w:p w14:paraId="4A155F50" w14:textId="0F08AB21" w:rsidR="005E2CE6" w:rsidRDefault="005E2CE6" w:rsidP="00AA7956">
      <w:pPr>
        <w:rPr>
          <w:noProof/>
          <w:sz w:val="40"/>
          <w:szCs w:val="32"/>
        </w:rPr>
      </w:pPr>
    </w:p>
    <w:p w14:paraId="7895A58C" w14:textId="6B12432B" w:rsidR="005E2CE6" w:rsidRDefault="005E2CE6" w:rsidP="00AA7956">
      <w:pPr>
        <w:rPr>
          <w:noProof/>
          <w:sz w:val="40"/>
          <w:szCs w:val="32"/>
        </w:rPr>
      </w:pPr>
    </w:p>
    <w:p w14:paraId="3ACE27C4" w14:textId="6593452D" w:rsidR="005E2CE6" w:rsidRDefault="005E2CE6" w:rsidP="00AA7956">
      <w:pPr>
        <w:rPr>
          <w:sz w:val="40"/>
          <w:szCs w:val="32"/>
        </w:rPr>
      </w:pPr>
    </w:p>
    <w:p w14:paraId="5D352B06" w14:textId="733B2B3B" w:rsidR="00AA7956" w:rsidRDefault="00AA7956" w:rsidP="00AA7956">
      <w:pPr>
        <w:rPr>
          <w:sz w:val="40"/>
          <w:szCs w:val="32"/>
        </w:rPr>
      </w:pPr>
    </w:p>
    <w:p w14:paraId="05D81B4A" w14:textId="76585E6A" w:rsidR="00AA7956" w:rsidRDefault="00AA7956" w:rsidP="00AA7956">
      <w:pPr>
        <w:rPr>
          <w:sz w:val="40"/>
          <w:szCs w:val="32"/>
        </w:rPr>
      </w:pPr>
    </w:p>
    <w:p w14:paraId="439641BD" w14:textId="22E7140A" w:rsidR="00AA7956" w:rsidRDefault="00AA7956" w:rsidP="00AA7956">
      <w:pPr>
        <w:rPr>
          <w:sz w:val="40"/>
          <w:szCs w:val="32"/>
        </w:rPr>
      </w:pPr>
    </w:p>
    <w:p w14:paraId="13F1E0E8" w14:textId="78B54283" w:rsidR="00AA7956" w:rsidRDefault="00AA7956" w:rsidP="00AA7956">
      <w:pPr>
        <w:rPr>
          <w:sz w:val="40"/>
          <w:szCs w:val="32"/>
        </w:rPr>
      </w:pPr>
    </w:p>
    <w:p w14:paraId="64EA61A9" w14:textId="53433F1C" w:rsidR="00AA7956" w:rsidRDefault="00AA7956" w:rsidP="00AA7956">
      <w:pPr>
        <w:rPr>
          <w:sz w:val="40"/>
          <w:szCs w:val="32"/>
        </w:rPr>
      </w:pPr>
    </w:p>
    <w:p w14:paraId="5865C146" w14:textId="77777777" w:rsidR="005E2CE6" w:rsidRDefault="005E2CE6" w:rsidP="00AA7956">
      <w:pPr>
        <w:rPr>
          <w:sz w:val="40"/>
          <w:szCs w:val="32"/>
        </w:rPr>
      </w:pPr>
    </w:p>
    <w:p w14:paraId="046A284A" w14:textId="77777777" w:rsidR="005E2CE6" w:rsidRDefault="005E2CE6" w:rsidP="00AA7956">
      <w:pPr>
        <w:rPr>
          <w:sz w:val="40"/>
          <w:szCs w:val="32"/>
        </w:rPr>
      </w:pPr>
    </w:p>
    <w:p w14:paraId="2A9F1975" w14:textId="3529BAFA" w:rsidR="005E2CE6" w:rsidRDefault="005E2CE6" w:rsidP="00AA7956">
      <w:pPr>
        <w:rPr>
          <w:sz w:val="40"/>
          <w:szCs w:val="32"/>
        </w:rPr>
      </w:pPr>
    </w:p>
    <w:p w14:paraId="0726E9A6" w14:textId="326C2A15" w:rsidR="005E2CE6" w:rsidRDefault="005E2CE6" w:rsidP="00AA7956">
      <w:pPr>
        <w:rPr>
          <w:sz w:val="40"/>
          <w:szCs w:val="32"/>
        </w:rPr>
      </w:pPr>
      <w:r w:rsidRPr="005E2CE6">
        <w:rPr>
          <w:noProof/>
          <w:sz w:val="40"/>
          <w:szCs w:val="32"/>
        </w:rPr>
        <w:drawing>
          <wp:anchor distT="0" distB="0" distL="114300" distR="114300" simplePos="0" relativeHeight="251698176" behindDoc="1" locked="0" layoutInCell="1" allowOverlap="1" wp14:anchorId="173F78BB" wp14:editId="7A9742BD">
            <wp:simplePos x="0" y="0"/>
            <wp:positionH relativeFrom="margin">
              <wp:align>center</wp:align>
            </wp:positionH>
            <wp:positionV relativeFrom="paragraph">
              <wp:posOffset>305973</wp:posOffset>
            </wp:positionV>
            <wp:extent cx="6964680" cy="3616325"/>
            <wp:effectExtent l="0" t="0" r="7620" b="3175"/>
            <wp:wrapNone/>
            <wp:docPr id="819723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2348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5749C2" w14:textId="7AAD89E5" w:rsidR="005E2CE6" w:rsidRDefault="005E2CE6" w:rsidP="00AA7956">
      <w:pPr>
        <w:rPr>
          <w:sz w:val="40"/>
          <w:szCs w:val="32"/>
        </w:rPr>
      </w:pPr>
    </w:p>
    <w:p w14:paraId="785C1E07" w14:textId="77777777" w:rsidR="005E2CE6" w:rsidRDefault="005E2CE6" w:rsidP="00AA7956">
      <w:pPr>
        <w:rPr>
          <w:sz w:val="40"/>
          <w:szCs w:val="32"/>
        </w:rPr>
      </w:pPr>
    </w:p>
    <w:p w14:paraId="6AA4CE33" w14:textId="51B0231E" w:rsidR="005E2CE6" w:rsidRDefault="005E2CE6" w:rsidP="00AA7956">
      <w:pPr>
        <w:rPr>
          <w:sz w:val="40"/>
          <w:szCs w:val="32"/>
        </w:rPr>
      </w:pPr>
    </w:p>
    <w:p w14:paraId="47C21ADF" w14:textId="77777777" w:rsidR="005E2CE6" w:rsidRDefault="005E2CE6" w:rsidP="00AA7956">
      <w:pPr>
        <w:rPr>
          <w:sz w:val="40"/>
          <w:szCs w:val="32"/>
        </w:rPr>
      </w:pPr>
    </w:p>
    <w:p w14:paraId="62A9E681" w14:textId="77777777" w:rsidR="005E2CE6" w:rsidRDefault="005E2CE6" w:rsidP="00AA7956">
      <w:pPr>
        <w:rPr>
          <w:sz w:val="40"/>
          <w:szCs w:val="32"/>
        </w:rPr>
      </w:pPr>
    </w:p>
    <w:p w14:paraId="40A5EB9C" w14:textId="77777777" w:rsidR="005E2CE6" w:rsidRDefault="005E2CE6" w:rsidP="00AA7956">
      <w:pPr>
        <w:rPr>
          <w:sz w:val="40"/>
          <w:szCs w:val="32"/>
        </w:rPr>
      </w:pPr>
    </w:p>
    <w:p w14:paraId="6D0ECF3E" w14:textId="77777777" w:rsidR="005E2CE6" w:rsidRDefault="005E2CE6" w:rsidP="00AA7956">
      <w:pPr>
        <w:rPr>
          <w:sz w:val="40"/>
          <w:szCs w:val="32"/>
        </w:rPr>
      </w:pPr>
    </w:p>
    <w:p w14:paraId="407AA849" w14:textId="77777777" w:rsidR="005E2CE6" w:rsidRDefault="005E2CE6" w:rsidP="00AA7956">
      <w:pPr>
        <w:rPr>
          <w:sz w:val="40"/>
          <w:szCs w:val="32"/>
        </w:rPr>
      </w:pPr>
    </w:p>
    <w:p w14:paraId="7FC37418" w14:textId="7BF3D5BD" w:rsidR="005E2CE6" w:rsidRDefault="005E2CE6" w:rsidP="00AA7956">
      <w:pPr>
        <w:rPr>
          <w:noProof/>
          <w:sz w:val="40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681B7318" wp14:editId="31A77945">
                <wp:simplePos x="0" y="0"/>
                <wp:positionH relativeFrom="page">
                  <wp:align>right</wp:align>
                </wp:positionH>
                <wp:positionV relativeFrom="paragraph">
                  <wp:posOffset>215265</wp:posOffset>
                </wp:positionV>
                <wp:extent cx="7438292" cy="815340"/>
                <wp:effectExtent l="0" t="0" r="0" b="3810"/>
                <wp:wrapNone/>
                <wp:docPr id="8140872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8292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F6EE12" w14:textId="31129AF2" w:rsidR="005E2CE6" w:rsidRPr="000F7860" w:rsidRDefault="005E2CE6" w:rsidP="005E2CE6">
                            <w:pPr>
                              <w:rPr>
                                <w:b w:val="0"/>
                                <w:bCs/>
                                <w:sz w:val="340"/>
                                <w:szCs w:val="300"/>
                              </w:rPr>
                            </w:pPr>
                            <w:r w:rsidRPr="000F7860">
                              <w:rPr>
                                <w:rFonts w:ascii="Calibri" w:hAnsi="Calibri" w:cs="Calibr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Se ingresa tres notas de un alumno, si el promedio es mayor o igual a siete mostrar un mensaje “Alumno Promocionado” por pantalla.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B7318" id="_x0000_s1037" type="#_x0000_t202" style="position:absolute;margin-left:534.5pt;margin-top:16.95pt;width:585.7pt;height:64.2pt;z-index:-2516162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" fillcolor="white [3201]" stroked="f" strokeweight=".5pt">
                <v:textbox>
                  <w:txbxContent>
                    <w:p w14:paraId="56F6EE12" w14:textId="31129AF2" w:rsidR="005E2CE6" w:rsidRPr="000F7860" w:rsidRDefault="005E2CE6" w:rsidP="005E2CE6">
                      <w:pPr>
                        <w:rPr>
                          <w:b w:val="0"/>
                          <w:bCs/>
                          <w:sz w:val="340"/>
                          <w:szCs w:val="300"/>
                        </w:rPr>
                      </w:pPr>
                      <w:r w:rsidRPr="000F7860">
                        <w:rPr>
                          <w:rFonts w:ascii="Calibri" w:hAnsi="Calibri" w:cs="Calibri"/>
                          <w:b w:val="0"/>
                          <w:bCs/>
                          <w:color w:val="000000"/>
                          <w:sz w:val="36"/>
                          <w:szCs w:val="36"/>
                        </w:rPr>
                        <w:t>Se ingresa tres notas de un alumno, si el promedio es mayor o igual a siete mostrar un mensaje “Alumno Promocionado” por pantalla.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114E6">
        <w:rPr>
          <w:noProof/>
          <w:sz w:val="40"/>
          <w:szCs w:val="32"/>
        </w:rPr>
        <w:t xml:space="preserve">EJERCICIO </w:t>
      </w:r>
      <w:r>
        <w:rPr>
          <w:noProof/>
          <w:sz w:val="40"/>
          <w:szCs w:val="32"/>
        </w:rPr>
        <w:t>8</w:t>
      </w:r>
    </w:p>
    <w:p w14:paraId="4DFD52D9" w14:textId="64285FE6" w:rsidR="005E2CE6" w:rsidRDefault="005E2CE6" w:rsidP="00AA7956">
      <w:pPr>
        <w:rPr>
          <w:sz w:val="40"/>
          <w:szCs w:val="32"/>
        </w:rPr>
      </w:pPr>
    </w:p>
    <w:p w14:paraId="0CB6DFF4" w14:textId="10702E25" w:rsidR="005E2CE6" w:rsidRDefault="005E2CE6" w:rsidP="00AA7956">
      <w:pPr>
        <w:rPr>
          <w:sz w:val="40"/>
          <w:szCs w:val="32"/>
        </w:rPr>
      </w:pPr>
    </w:p>
    <w:p w14:paraId="2DF05CEC" w14:textId="6AD71F62" w:rsidR="005E2CE6" w:rsidRDefault="005E2CE6" w:rsidP="00AA7956">
      <w:pPr>
        <w:rPr>
          <w:sz w:val="40"/>
          <w:szCs w:val="32"/>
        </w:rPr>
      </w:pPr>
    </w:p>
    <w:p w14:paraId="4AC04F3E" w14:textId="008B7AE8" w:rsidR="005E2CE6" w:rsidRDefault="005E2CE6" w:rsidP="00AA7956">
      <w:pPr>
        <w:rPr>
          <w:sz w:val="40"/>
          <w:szCs w:val="32"/>
        </w:rPr>
      </w:pPr>
      <w:r w:rsidRPr="005E2CE6">
        <w:rPr>
          <w:noProof/>
          <w:sz w:val="40"/>
          <w:szCs w:val="32"/>
        </w:rPr>
        <w:drawing>
          <wp:anchor distT="0" distB="0" distL="114300" distR="114300" simplePos="0" relativeHeight="251701248" behindDoc="1" locked="0" layoutInCell="1" allowOverlap="1" wp14:anchorId="0963AAE1" wp14:editId="1D7425A9">
            <wp:simplePos x="0" y="0"/>
            <wp:positionH relativeFrom="page">
              <wp:posOffset>280086</wp:posOffset>
            </wp:positionH>
            <wp:positionV relativeFrom="paragraph">
              <wp:posOffset>89157</wp:posOffset>
            </wp:positionV>
            <wp:extent cx="7051431" cy="3110388"/>
            <wp:effectExtent l="0" t="0" r="0" b="0"/>
            <wp:wrapNone/>
            <wp:docPr id="1694690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9078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431" cy="311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CA479" w14:textId="56113AE8" w:rsidR="005E2CE6" w:rsidRDefault="005E2CE6" w:rsidP="00AA7956">
      <w:pPr>
        <w:rPr>
          <w:sz w:val="40"/>
          <w:szCs w:val="32"/>
        </w:rPr>
      </w:pPr>
    </w:p>
    <w:p w14:paraId="1831FAF7" w14:textId="397B9F9D" w:rsidR="005E2CE6" w:rsidRDefault="005E2CE6" w:rsidP="00AA7956">
      <w:pPr>
        <w:rPr>
          <w:sz w:val="40"/>
          <w:szCs w:val="32"/>
        </w:rPr>
      </w:pPr>
    </w:p>
    <w:p w14:paraId="1AECE27F" w14:textId="6D5FC53E" w:rsidR="005E2CE6" w:rsidRDefault="005E2CE6" w:rsidP="00AA7956">
      <w:pPr>
        <w:rPr>
          <w:sz w:val="40"/>
          <w:szCs w:val="32"/>
        </w:rPr>
      </w:pPr>
    </w:p>
    <w:p w14:paraId="38B95A40" w14:textId="74435123" w:rsidR="005E2CE6" w:rsidRDefault="005E2CE6" w:rsidP="00AA7956">
      <w:pPr>
        <w:rPr>
          <w:sz w:val="40"/>
          <w:szCs w:val="32"/>
        </w:rPr>
      </w:pPr>
    </w:p>
    <w:p w14:paraId="4B37FCAE" w14:textId="457EE029" w:rsidR="005E2CE6" w:rsidRDefault="005E2CE6" w:rsidP="00AA7956">
      <w:pPr>
        <w:rPr>
          <w:sz w:val="40"/>
          <w:szCs w:val="32"/>
        </w:rPr>
      </w:pPr>
    </w:p>
    <w:p w14:paraId="2653858E" w14:textId="77777777" w:rsidR="005E2CE6" w:rsidRDefault="005E2CE6" w:rsidP="00AA7956">
      <w:pPr>
        <w:rPr>
          <w:sz w:val="40"/>
          <w:szCs w:val="32"/>
        </w:rPr>
      </w:pPr>
    </w:p>
    <w:p w14:paraId="7DEC4DCA" w14:textId="2AF8D12C" w:rsidR="005E2CE6" w:rsidRDefault="005E2CE6" w:rsidP="00AA7956">
      <w:pPr>
        <w:rPr>
          <w:sz w:val="40"/>
          <w:szCs w:val="32"/>
        </w:rPr>
      </w:pPr>
    </w:p>
    <w:p w14:paraId="2E01C0A7" w14:textId="37B5A396" w:rsidR="005E2CE6" w:rsidRDefault="005E2CE6" w:rsidP="00AA7956">
      <w:pPr>
        <w:rPr>
          <w:sz w:val="40"/>
          <w:szCs w:val="32"/>
        </w:rPr>
      </w:pPr>
    </w:p>
    <w:p w14:paraId="3EBE89DE" w14:textId="558C9B6F" w:rsidR="005E2CE6" w:rsidRDefault="0059454D" w:rsidP="00AA7956">
      <w:pPr>
        <w:rPr>
          <w:sz w:val="40"/>
          <w:szCs w:val="32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51844EDE" wp14:editId="5109D187">
            <wp:simplePos x="0" y="0"/>
            <wp:positionH relativeFrom="margin">
              <wp:posOffset>-257810</wp:posOffset>
            </wp:positionH>
            <wp:positionV relativeFrom="paragraph">
              <wp:posOffset>285115</wp:posOffset>
            </wp:positionV>
            <wp:extent cx="6934200" cy="4343400"/>
            <wp:effectExtent l="0" t="0" r="0" b="0"/>
            <wp:wrapNone/>
            <wp:docPr id="2140305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DC0B7" w14:textId="77777777" w:rsidR="005E2CE6" w:rsidRDefault="005E2CE6" w:rsidP="00AA7956">
      <w:pPr>
        <w:rPr>
          <w:sz w:val="40"/>
          <w:szCs w:val="32"/>
        </w:rPr>
      </w:pPr>
    </w:p>
    <w:p w14:paraId="3B597A64" w14:textId="77777777" w:rsidR="005E2CE6" w:rsidRDefault="005E2CE6" w:rsidP="00AA7956">
      <w:pPr>
        <w:rPr>
          <w:sz w:val="40"/>
          <w:szCs w:val="32"/>
        </w:rPr>
      </w:pPr>
    </w:p>
    <w:p w14:paraId="40FC9130" w14:textId="3EFC2663" w:rsidR="005E2CE6" w:rsidRDefault="005E2CE6" w:rsidP="00AA7956">
      <w:pPr>
        <w:rPr>
          <w:sz w:val="40"/>
          <w:szCs w:val="32"/>
        </w:rPr>
      </w:pPr>
    </w:p>
    <w:p w14:paraId="1448B0E7" w14:textId="77777777" w:rsidR="005E2CE6" w:rsidRDefault="005E2CE6" w:rsidP="00AA7956">
      <w:pPr>
        <w:rPr>
          <w:sz w:val="40"/>
          <w:szCs w:val="32"/>
        </w:rPr>
      </w:pPr>
    </w:p>
    <w:p w14:paraId="6AC1756D" w14:textId="77777777" w:rsidR="005E2CE6" w:rsidRDefault="005E2CE6" w:rsidP="00AA7956">
      <w:pPr>
        <w:rPr>
          <w:sz w:val="40"/>
          <w:szCs w:val="32"/>
        </w:rPr>
      </w:pPr>
    </w:p>
    <w:p w14:paraId="3E7B165F" w14:textId="77777777" w:rsidR="005E2CE6" w:rsidRDefault="005E2CE6" w:rsidP="00AA7956">
      <w:pPr>
        <w:rPr>
          <w:sz w:val="40"/>
          <w:szCs w:val="32"/>
        </w:rPr>
      </w:pPr>
    </w:p>
    <w:p w14:paraId="4FF81F4D" w14:textId="77777777" w:rsidR="005E2CE6" w:rsidRDefault="005E2CE6" w:rsidP="00AA7956">
      <w:pPr>
        <w:rPr>
          <w:sz w:val="40"/>
          <w:szCs w:val="32"/>
        </w:rPr>
      </w:pPr>
    </w:p>
    <w:p w14:paraId="29E09D15" w14:textId="77777777" w:rsidR="005E2CE6" w:rsidRDefault="005E2CE6" w:rsidP="00AA7956">
      <w:pPr>
        <w:rPr>
          <w:sz w:val="40"/>
          <w:szCs w:val="32"/>
        </w:rPr>
      </w:pPr>
    </w:p>
    <w:p w14:paraId="26F8C1AF" w14:textId="77777777" w:rsidR="005E2CE6" w:rsidRDefault="005E2CE6" w:rsidP="00AA7956">
      <w:pPr>
        <w:rPr>
          <w:sz w:val="40"/>
          <w:szCs w:val="32"/>
        </w:rPr>
      </w:pPr>
    </w:p>
    <w:p w14:paraId="7FE8127A" w14:textId="77777777" w:rsidR="005E2CE6" w:rsidRDefault="005E2CE6" w:rsidP="00AA7956">
      <w:pPr>
        <w:rPr>
          <w:sz w:val="40"/>
          <w:szCs w:val="32"/>
        </w:rPr>
      </w:pPr>
    </w:p>
    <w:p w14:paraId="477DD528" w14:textId="77777777" w:rsidR="005E2CE6" w:rsidRDefault="005E2CE6" w:rsidP="00AA7956">
      <w:pPr>
        <w:rPr>
          <w:sz w:val="40"/>
          <w:szCs w:val="32"/>
        </w:rPr>
      </w:pPr>
    </w:p>
    <w:p w14:paraId="2E367886" w14:textId="1DF5ED34" w:rsidR="005E2CE6" w:rsidRDefault="005E2CE6" w:rsidP="00AA7956">
      <w:pPr>
        <w:rPr>
          <w:sz w:val="40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4C74737F" wp14:editId="6841E0EF">
                <wp:simplePos x="0" y="0"/>
                <wp:positionH relativeFrom="margin">
                  <wp:align>center</wp:align>
                </wp:positionH>
                <wp:positionV relativeFrom="paragraph">
                  <wp:posOffset>206798</wp:posOffset>
                </wp:positionV>
                <wp:extent cx="7128933" cy="929640"/>
                <wp:effectExtent l="0" t="0" r="0" b="3810"/>
                <wp:wrapNone/>
                <wp:docPr id="28472872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8933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C1FF0F" w14:textId="7627A4DF" w:rsidR="005E2CE6" w:rsidRPr="000F7860" w:rsidRDefault="005E2CE6" w:rsidP="005E2CE6">
                            <w:pPr>
                              <w:rPr>
                                <w:b w:val="0"/>
                                <w:bCs/>
                                <w:sz w:val="340"/>
                                <w:szCs w:val="300"/>
                              </w:rPr>
                            </w:pPr>
                            <w:r w:rsidRPr="000F7860">
                              <w:rPr>
                                <w:rFonts w:ascii="Calibri" w:hAnsi="Calibri" w:cs="Calibri"/>
                                <w:b w:val="0"/>
                                <w:bCs/>
                                <w:color w:val="000000"/>
                                <w:szCs w:val="28"/>
                              </w:rPr>
                              <w:t>Se ingresa por teclado un numero entero positivo de uno, dos o tres dígitos ejemplo (7, 34, 458) mostrar un mensaje indicando si el numero tiene uno, dos o tres dígitos. Mostrar un mensaje de error si el número de cifras es mayor.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4737F" id="_x0000_s1038" type="#_x0000_t202" style="position:absolute;margin-left:0;margin-top:16.3pt;width:561.35pt;height:73.2pt;z-index:-251613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" fillcolor="white [3201]" stroked="f" strokeweight=".5pt">
                <v:textbox>
                  <w:txbxContent>
                    <w:p w14:paraId="5BC1FF0F" w14:textId="7627A4DF" w:rsidR="005E2CE6" w:rsidRPr="000F7860" w:rsidRDefault="005E2CE6" w:rsidP="005E2CE6">
                      <w:pPr>
                        <w:rPr>
                          <w:b w:val="0"/>
                          <w:bCs/>
                          <w:sz w:val="340"/>
                          <w:szCs w:val="300"/>
                        </w:rPr>
                      </w:pPr>
                      <w:r w:rsidRPr="000F7860">
                        <w:rPr>
                          <w:rFonts w:ascii="Calibri" w:hAnsi="Calibri" w:cs="Calibri"/>
                          <w:b w:val="0"/>
                          <w:bCs/>
                          <w:color w:val="000000"/>
                          <w:szCs w:val="28"/>
                        </w:rPr>
                        <w:t>Se ingresa por teclado un numero entero positivo de uno, dos o tres dígitos ejemplo (7, 34, 458) mostrar un mensaje indicando si el numero tiene uno, dos o tres dígitos. Mostrar un mensaje de error si el número de cifras es mayor.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14E6">
        <w:rPr>
          <w:noProof/>
          <w:sz w:val="40"/>
          <w:szCs w:val="32"/>
        </w:rPr>
        <w:t xml:space="preserve">EJERCICIO </w:t>
      </w:r>
      <w:r>
        <w:rPr>
          <w:noProof/>
          <w:sz w:val="40"/>
          <w:szCs w:val="32"/>
        </w:rPr>
        <w:t>9</w:t>
      </w:r>
    </w:p>
    <w:p w14:paraId="5F20E0FF" w14:textId="20C942AF" w:rsidR="005E2CE6" w:rsidRDefault="005E2CE6" w:rsidP="00AA7956">
      <w:pPr>
        <w:rPr>
          <w:sz w:val="40"/>
          <w:szCs w:val="32"/>
        </w:rPr>
      </w:pPr>
    </w:p>
    <w:p w14:paraId="2BB99643" w14:textId="02FD41FC" w:rsidR="005E2CE6" w:rsidRDefault="0059454D" w:rsidP="00AA7956">
      <w:pPr>
        <w:rPr>
          <w:sz w:val="40"/>
          <w:szCs w:val="32"/>
        </w:rPr>
      </w:pPr>
      <w:r w:rsidRPr="000F7860">
        <w:rPr>
          <w:noProof/>
          <w:sz w:val="40"/>
          <w:szCs w:val="32"/>
        </w:rPr>
        <w:drawing>
          <wp:anchor distT="0" distB="0" distL="114300" distR="114300" simplePos="0" relativeHeight="251708416" behindDoc="1" locked="0" layoutInCell="1" allowOverlap="1" wp14:anchorId="5285F054" wp14:editId="6565BE4C">
            <wp:simplePos x="0" y="0"/>
            <wp:positionH relativeFrom="page">
              <wp:posOffset>314125</wp:posOffset>
            </wp:positionH>
            <wp:positionV relativeFrom="paragraph">
              <wp:posOffset>387169</wp:posOffset>
            </wp:positionV>
            <wp:extent cx="6841067" cy="2941236"/>
            <wp:effectExtent l="0" t="0" r="0" b="0"/>
            <wp:wrapNone/>
            <wp:docPr id="79367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78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067" cy="2941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E0F18" w14:textId="1C6479ED" w:rsidR="005E2CE6" w:rsidRDefault="005E2CE6" w:rsidP="00AA7956">
      <w:pPr>
        <w:rPr>
          <w:sz w:val="40"/>
          <w:szCs w:val="32"/>
        </w:rPr>
      </w:pPr>
    </w:p>
    <w:p w14:paraId="38A63887" w14:textId="7B518F8E" w:rsidR="005E2CE6" w:rsidRDefault="005E2CE6" w:rsidP="00AA7956">
      <w:pPr>
        <w:rPr>
          <w:sz w:val="40"/>
          <w:szCs w:val="32"/>
        </w:rPr>
      </w:pPr>
    </w:p>
    <w:p w14:paraId="5766FE65" w14:textId="392BF6D4" w:rsidR="005E2CE6" w:rsidRDefault="005E2CE6" w:rsidP="00AA7956">
      <w:pPr>
        <w:rPr>
          <w:sz w:val="40"/>
          <w:szCs w:val="32"/>
        </w:rPr>
      </w:pPr>
    </w:p>
    <w:p w14:paraId="49B7CED1" w14:textId="0C5D148B" w:rsidR="005E2CE6" w:rsidRDefault="005E2CE6" w:rsidP="00AA7956">
      <w:pPr>
        <w:rPr>
          <w:sz w:val="40"/>
          <w:szCs w:val="32"/>
        </w:rPr>
      </w:pPr>
    </w:p>
    <w:p w14:paraId="4E2417B4" w14:textId="77777777" w:rsidR="005E2CE6" w:rsidRDefault="005E2CE6" w:rsidP="00AA7956">
      <w:pPr>
        <w:rPr>
          <w:sz w:val="40"/>
          <w:szCs w:val="32"/>
        </w:rPr>
      </w:pPr>
    </w:p>
    <w:p w14:paraId="0B109506" w14:textId="18ADF06C" w:rsidR="005E2CE6" w:rsidRDefault="005E2CE6" w:rsidP="00AA7956">
      <w:pPr>
        <w:rPr>
          <w:sz w:val="40"/>
          <w:szCs w:val="32"/>
        </w:rPr>
      </w:pPr>
    </w:p>
    <w:p w14:paraId="0A93AA92" w14:textId="798E3BA1" w:rsidR="005E2CE6" w:rsidRDefault="005E2CE6" w:rsidP="00AA7956">
      <w:pPr>
        <w:rPr>
          <w:sz w:val="40"/>
          <w:szCs w:val="32"/>
        </w:rPr>
      </w:pPr>
    </w:p>
    <w:p w14:paraId="43D27854" w14:textId="1D992A3A" w:rsidR="005E2CE6" w:rsidRDefault="005E2CE6" w:rsidP="00AA7956">
      <w:pPr>
        <w:rPr>
          <w:sz w:val="40"/>
          <w:szCs w:val="32"/>
        </w:rPr>
      </w:pPr>
    </w:p>
    <w:p w14:paraId="64C4DD3F" w14:textId="4CFAE04D" w:rsidR="005E2CE6" w:rsidRDefault="0059454D" w:rsidP="00AA7956">
      <w:pPr>
        <w:rPr>
          <w:sz w:val="40"/>
          <w:szCs w:val="32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48882966" wp14:editId="47EE7DB1">
            <wp:simplePos x="0" y="0"/>
            <wp:positionH relativeFrom="margin">
              <wp:posOffset>-463731</wp:posOffset>
            </wp:positionH>
            <wp:positionV relativeFrom="paragraph">
              <wp:posOffset>331470</wp:posOffset>
            </wp:positionV>
            <wp:extent cx="7125945" cy="5485221"/>
            <wp:effectExtent l="0" t="0" r="0" b="1270"/>
            <wp:wrapNone/>
            <wp:docPr id="19069628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492" cy="548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4FC4F" w14:textId="0F1C5523" w:rsidR="005E2CE6" w:rsidRDefault="005E2CE6" w:rsidP="00AA7956">
      <w:pPr>
        <w:rPr>
          <w:sz w:val="40"/>
          <w:szCs w:val="32"/>
        </w:rPr>
      </w:pPr>
    </w:p>
    <w:p w14:paraId="7958D9C5" w14:textId="77777777" w:rsidR="005E2CE6" w:rsidRDefault="005E2CE6" w:rsidP="00AA7956">
      <w:pPr>
        <w:rPr>
          <w:sz w:val="40"/>
          <w:szCs w:val="32"/>
        </w:rPr>
      </w:pPr>
    </w:p>
    <w:p w14:paraId="0CF6647A" w14:textId="77777777" w:rsidR="005E2CE6" w:rsidRDefault="005E2CE6" w:rsidP="00AA7956">
      <w:pPr>
        <w:rPr>
          <w:sz w:val="40"/>
          <w:szCs w:val="32"/>
        </w:rPr>
      </w:pPr>
    </w:p>
    <w:p w14:paraId="3E6788C2" w14:textId="677A0CC4" w:rsidR="005E2CE6" w:rsidRDefault="005E2CE6" w:rsidP="00AA7956">
      <w:pPr>
        <w:rPr>
          <w:sz w:val="40"/>
          <w:szCs w:val="32"/>
        </w:rPr>
      </w:pPr>
    </w:p>
    <w:p w14:paraId="18979E67" w14:textId="77777777" w:rsidR="005E2CE6" w:rsidRDefault="005E2CE6" w:rsidP="00AA7956">
      <w:pPr>
        <w:rPr>
          <w:sz w:val="40"/>
          <w:szCs w:val="32"/>
        </w:rPr>
      </w:pPr>
    </w:p>
    <w:p w14:paraId="446650DE" w14:textId="77777777" w:rsidR="005E2CE6" w:rsidRDefault="005E2CE6" w:rsidP="00AA7956">
      <w:pPr>
        <w:rPr>
          <w:sz w:val="40"/>
          <w:szCs w:val="32"/>
        </w:rPr>
      </w:pPr>
    </w:p>
    <w:p w14:paraId="4300C8D4" w14:textId="77777777" w:rsidR="005E2CE6" w:rsidRDefault="005E2CE6" w:rsidP="00AA7956">
      <w:pPr>
        <w:rPr>
          <w:sz w:val="40"/>
          <w:szCs w:val="32"/>
        </w:rPr>
      </w:pPr>
    </w:p>
    <w:p w14:paraId="02276535" w14:textId="77777777" w:rsidR="005E2CE6" w:rsidRDefault="005E2CE6" w:rsidP="00AA7956">
      <w:pPr>
        <w:rPr>
          <w:sz w:val="40"/>
          <w:szCs w:val="32"/>
        </w:rPr>
      </w:pPr>
    </w:p>
    <w:p w14:paraId="237CD8BD" w14:textId="77777777" w:rsidR="005E2CE6" w:rsidRDefault="005E2CE6" w:rsidP="00AA7956">
      <w:pPr>
        <w:rPr>
          <w:sz w:val="40"/>
          <w:szCs w:val="32"/>
        </w:rPr>
      </w:pPr>
    </w:p>
    <w:p w14:paraId="445A2859" w14:textId="77777777" w:rsidR="005E2CE6" w:rsidRDefault="005E2CE6" w:rsidP="00AA7956">
      <w:pPr>
        <w:rPr>
          <w:sz w:val="40"/>
          <w:szCs w:val="32"/>
        </w:rPr>
      </w:pPr>
    </w:p>
    <w:p w14:paraId="67929277" w14:textId="77777777" w:rsidR="005E2CE6" w:rsidRDefault="005E2CE6" w:rsidP="00AA7956">
      <w:pPr>
        <w:rPr>
          <w:sz w:val="40"/>
          <w:szCs w:val="32"/>
        </w:rPr>
      </w:pPr>
    </w:p>
    <w:p w14:paraId="7E887A19" w14:textId="77777777" w:rsidR="005E2CE6" w:rsidRDefault="005E2CE6" w:rsidP="00AA7956">
      <w:pPr>
        <w:rPr>
          <w:sz w:val="40"/>
          <w:szCs w:val="32"/>
        </w:rPr>
      </w:pPr>
    </w:p>
    <w:p w14:paraId="0B488BB9" w14:textId="77777777" w:rsidR="005E2CE6" w:rsidRDefault="005E2CE6" w:rsidP="00AA7956">
      <w:pPr>
        <w:rPr>
          <w:sz w:val="40"/>
          <w:szCs w:val="32"/>
        </w:rPr>
      </w:pPr>
    </w:p>
    <w:p w14:paraId="17501750" w14:textId="38AD239A" w:rsidR="005E2CE6" w:rsidRDefault="005E2CE6" w:rsidP="00AA7956">
      <w:pPr>
        <w:rPr>
          <w:sz w:val="40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B983CE9" wp14:editId="63527A92">
                <wp:simplePos x="0" y="0"/>
                <wp:positionH relativeFrom="margin">
                  <wp:posOffset>-426720</wp:posOffset>
                </wp:positionH>
                <wp:positionV relativeFrom="paragraph">
                  <wp:posOffset>291465</wp:posOffset>
                </wp:positionV>
                <wp:extent cx="7230534" cy="739140"/>
                <wp:effectExtent l="0" t="0" r="8890" b="3810"/>
                <wp:wrapNone/>
                <wp:docPr id="44620236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534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2F9B64" w14:textId="7A63685D" w:rsidR="005E2CE6" w:rsidRPr="000F7860" w:rsidRDefault="005E2CE6" w:rsidP="005E2CE6">
                            <w:pPr>
                              <w:rPr>
                                <w:b w:val="0"/>
                                <w:bCs/>
                                <w:sz w:val="360"/>
                                <w:szCs w:val="320"/>
                              </w:rPr>
                            </w:pPr>
                            <w:r w:rsidRPr="000F7860">
                              <w:rPr>
                                <w:rFonts w:ascii="Calibri" w:hAnsi="Calibri" w:cs="Calibri"/>
                                <w:b w:val="0"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Se ingresa por teclado un valor entero, mostrar una leyenda que indique si el número es positivo, nulo o negativo.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3CE9" id="_x0000_s1039" type="#_x0000_t202" style="position:absolute;margin-left:-33.6pt;margin-top:22.95pt;width:569.35pt;height:58.2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" fillcolor="white [3201]" stroked="f" strokeweight=".5pt">
                <v:textbox>
                  <w:txbxContent>
                    <w:p w14:paraId="7A2F9B64" w14:textId="7A63685D" w:rsidR="005E2CE6" w:rsidRPr="000F7860" w:rsidRDefault="005E2CE6" w:rsidP="005E2CE6">
                      <w:pPr>
                        <w:rPr>
                          <w:b w:val="0"/>
                          <w:bCs/>
                          <w:sz w:val="360"/>
                          <w:szCs w:val="320"/>
                        </w:rPr>
                      </w:pPr>
                      <w:r w:rsidRPr="000F7860">
                        <w:rPr>
                          <w:rFonts w:ascii="Calibri" w:hAnsi="Calibri" w:cs="Calibri"/>
                          <w:b w:val="0"/>
                          <w:bCs/>
                          <w:color w:val="000000"/>
                          <w:sz w:val="32"/>
                          <w:szCs w:val="32"/>
                        </w:rPr>
                        <w:t>Se ingresa por teclado un valor entero, mostrar una leyenda que indique si el número es positivo, nulo o negativo.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14E6">
        <w:rPr>
          <w:noProof/>
          <w:sz w:val="40"/>
          <w:szCs w:val="32"/>
        </w:rPr>
        <w:t xml:space="preserve">EJERCICIO </w:t>
      </w:r>
      <w:r>
        <w:rPr>
          <w:noProof/>
          <w:sz w:val="40"/>
          <w:szCs w:val="32"/>
        </w:rPr>
        <w:t>10</w:t>
      </w:r>
    </w:p>
    <w:p w14:paraId="342AC969" w14:textId="4DE12C75" w:rsidR="005E2CE6" w:rsidRDefault="005E2CE6" w:rsidP="00AA7956">
      <w:pPr>
        <w:rPr>
          <w:sz w:val="40"/>
          <w:szCs w:val="32"/>
        </w:rPr>
      </w:pPr>
    </w:p>
    <w:p w14:paraId="348494AB" w14:textId="6DD31FD2" w:rsidR="005E2CE6" w:rsidRDefault="0059454D" w:rsidP="00AA7956">
      <w:pPr>
        <w:rPr>
          <w:sz w:val="40"/>
          <w:szCs w:val="32"/>
        </w:rPr>
      </w:pPr>
      <w:r w:rsidRPr="000F7860">
        <w:rPr>
          <w:noProof/>
          <w:sz w:val="40"/>
          <w:szCs w:val="32"/>
        </w:rPr>
        <w:drawing>
          <wp:anchor distT="0" distB="0" distL="114300" distR="114300" simplePos="0" relativeHeight="251709440" behindDoc="1" locked="0" layoutInCell="1" allowOverlap="1" wp14:anchorId="2D0F8136" wp14:editId="5778B7F8">
            <wp:simplePos x="0" y="0"/>
            <wp:positionH relativeFrom="margin">
              <wp:align>center</wp:align>
            </wp:positionH>
            <wp:positionV relativeFrom="paragraph">
              <wp:posOffset>219165</wp:posOffset>
            </wp:positionV>
            <wp:extent cx="7052878" cy="3470910"/>
            <wp:effectExtent l="0" t="0" r="0" b="0"/>
            <wp:wrapNone/>
            <wp:docPr id="839174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7431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878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98D6F" w14:textId="1CCFE00D" w:rsidR="005E2CE6" w:rsidRDefault="005E2CE6" w:rsidP="00AA7956">
      <w:pPr>
        <w:rPr>
          <w:sz w:val="40"/>
          <w:szCs w:val="32"/>
        </w:rPr>
      </w:pPr>
    </w:p>
    <w:p w14:paraId="41325208" w14:textId="5E7AABC3" w:rsidR="005E2CE6" w:rsidRDefault="005E2CE6" w:rsidP="00AA7956">
      <w:pPr>
        <w:rPr>
          <w:sz w:val="40"/>
          <w:szCs w:val="32"/>
        </w:rPr>
      </w:pPr>
    </w:p>
    <w:p w14:paraId="0AB36814" w14:textId="77777777" w:rsidR="005E2CE6" w:rsidRDefault="005E2CE6" w:rsidP="00AA7956">
      <w:pPr>
        <w:rPr>
          <w:sz w:val="40"/>
          <w:szCs w:val="32"/>
        </w:rPr>
      </w:pPr>
    </w:p>
    <w:p w14:paraId="38019048" w14:textId="3E619AA1" w:rsidR="005E2CE6" w:rsidRDefault="005E2CE6" w:rsidP="00AA7956">
      <w:pPr>
        <w:rPr>
          <w:sz w:val="40"/>
          <w:szCs w:val="32"/>
        </w:rPr>
      </w:pPr>
    </w:p>
    <w:p w14:paraId="03A824C8" w14:textId="1D8A8107" w:rsidR="005E2CE6" w:rsidRDefault="005E2CE6" w:rsidP="00AA7956">
      <w:pPr>
        <w:rPr>
          <w:sz w:val="40"/>
          <w:szCs w:val="32"/>
        </w:rPr>
      </w:pPr>
    </w:p>
    <w:p w14:paraId="2BAA35EC" w14:textId="33EC493D" w:rsidR="005E2CE6" w:rsidRDefault="005E2CE6" w:rsidP="00AA7956">
      <w:pPr>
        <w:rPr>
          <w:sz w:val="40"/>
          <w:szCs w:val="32"/>
        </w:rPr>
      </w:pPr>
    </w:p>
    <w:p w14:paraId="1FD7B99D" w14:textId="3016AC9A" w:rsidR="005E2CE6" w:rsidRDefault="005E2CE6" w:rsidP="00AA7956">
      <w:pPr>
        <w:rPr>
          <w:sz w:val="40"/>
          <w:szCs w:val="32"/>
        </w:rPr>
      </w:pPr>
    </w:p>
    <w:p w14:paraId="234DC117" w14:textId="3AF42168" w:rsidR="005E2CE6" w:rsidRDefault="005E2CE6" w:rsidP="00AA7956">
      <w:pPr>
        <w:rPr>
          <w:sz w:val="40"/>
          <w:szCs w:val="32"/>
        </w:rPr>
      </w:pPr>
    </w:p>
    <w:p w14:paraId="780B4944" w14:textId="4214E961" w:rsidR="005E2CE6" w:rsidRDefault="005E2CE6" w:rsidP="00AA7956">
      <w:pPr>
        <w:rPr>
          <w:sz w:val="40"/>
          <w:szCs w:val="32"/>
        </w:rPr>
      </w:pPr>
    </w:p>
    <w:p w14:paraId="7043D99D" w14:textId="0AC269FA" w:rsidR="005E2CE6" w:rsidRDefault="0059454D" w:rsidP="00AA7956">
      <w:pPr>
        <w:rPr>
          <w:sz w:val="40"/>
          <w:szCs w:val="32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638DD310" wp14:editId="6B812241">
            <wp:simplePos x="0" y="0"/>
            <wp:positionH relativeFrom="column">
              <wp:posOffset>-449217</wp:posOffset>
            </wp:positionH>
            <wp:positionV relativeFrom="paragraph">
              <wp:posOffset>192949</wp:posOffset>
            </wp:positionV>
            <wp:extent cx="7068457" cy="5021580"/>
            <wp:effectExtent l="0" t="0" r="0" b="7620"/>
            <wp:wrapNone/>
            <wp:docPr id="111947545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340" cy="502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42F1F" w14:textId="4F7BD9D7" w:rsidR="005E2CE6" w:rsidRDefault="005E2CE6" w:rsidP="00AA7956">
      <w:pPr>
        <w:rPr>
          <w:sz w:val="40"/>
          <w:szCs w:val="32"/>
        </w:rPr>
      </w:pPr>
    </w:p>
    <w:p w14:paraId="2C0C0DAF" w14:textId="744D046A" w:rsidR="005E2CE6" w:rsidRDefault="005E2CE6" w:rsidP="00AA7956">
      <w:pPr>
        <w:rPr>
          <w:sz w:val="40"/>
          <w:szCs w:val="32"/>
        </w:rPr>
      </w:pPr>
    </w:p>
    <w:p w14:paraId="6E7E463C" w14:textId="1485E31D" w:rsidR="005E2CE6" w:rsidRDefault="005E2CE6" w:rsidP="00AA7956">
      <w:pPr>
        <w:rPr>
          <w:sz w:val="40"/>
          <w:szCs w:val="32"/>
        </w:rPr>
      </w:pPr>
    </w:p>
    <w:p w14:paraId="69F014FD" w14:textId="77777777" w:rsidR="005E2CE6" w:rsidRDefault="005E2CE6" w:rsidP="00AA7956">
      <w:pPr>
        <w:rPr>
          <w:sz w:val="40"/>
          <w:szCs w:val="32"/>
        </w:rPr>
      </w:pPr>
    </w:p>
    <w:p w14:paraId="5EE41601" w14:textId="12984A67" w:rsidR="005E2CE6" w:rsidRDefault="005E2CE6" w:rsidP="00AA7956">
      <w:pPr>
        <w:rPr>
          <w:sz w:val="40"/>
          <w:szCs w:val="32"/>
        </w:rPr>
      </w:pPr>
    </w:p>
    <w:p w14:paraId="300375D1" w14:textId="77777777" w:rsidR="005E2CE6" w:rsidRDefault="005E2CE6" w:rsidP="00AA7956">
      <w:pPr>
        <w:rPr>
          <w:sz w:val="40"/>
          <w:szCs w:val="32"/>
        </w:rPr>
      </w:pPr>
    </w:p>
    <w:p w14:paraId="12A738C7" w14:textId="77777777" w:rsidR="005E2CE6" w:rsidRDefault="005E2CE6" w:rsidP="00AA7956">
      <w:pPr>
        <w:rPr>
          <w:sz w:val="40"/>
          <w:szCs w:val="32"/>
        </w:rPr>
      </w:pPr>
    </w:p>
    <w:p w14:paraId="2A3FE8C7" w14:textId="77777777" w:rsidR="005E2CE6" w:rsidRDefault="005E2CE6" w:rsidP="00AA7956">
      <w:pPr>
        <w:rPr>
          <w:sz w:val="40"/>
          <w:szCs w:val="32"/>
        </w:rPr>
      </w:pPr>
    </w:p>
    <w:p w14:paraId="3C42CB11" w14:textId="77777777" w:rsidR="005E2CE6" w:rsidRDefault="005E2CE6" w:rsidP="00AA7956">
      <w:pPr>
        <w:rPr>
          <w:sz w:val="40"/>
          <w:szCs w:val="32"/>
        </w:rPr>
      </w:pPr>
    </w:p>
    <w:p w14:paraId="4C59704D" w14:textId="77777777" w:rsidR="005E2CE6" w:rsidRDefault="005E2CE6" w:rsidP="00AA7956">
      <w:pPr>
        <w:rPr>
          <w:sz w:val="40"/>
          <w:szCs w:val="32"/>
        </w:rPr>
      </w:pPr>
    </w:p>
    <w:p w14:paraId="1A2D350D" w14:textId="77777777" w:rsidR="005E2CE6" w:rsidRDefault="005E2CE6" w:rsidP="00AA7956">
      <w:pPr>
        <w:rPr>
          <w:sz w:val="40"/>
          <w:szCs w:val="32"/>
        </w:rPr>
      </w:pPr>
    </w:p>
    <w:p w14:paraId="1465644E" w14:textId="77777777" w:rsidR="005E2CE6" w:rsidRDefault="005E2CE6" w:rsidP="00AA7956">
      <w:pPr>
        <w:rPr>
          <w:sz w:val="40"/>
          <w:szCs w:val="32"/>
        </w:rPr>
      </w:pPr>
    </w:p>
    <w:p w14:paraId="0F6B12BC" w14:textId="435A0CA4" w:rsidR="005E2CE6" w:rsidRDefault="0059454D" w:rsidP="00AA7956">
      <w:pPr>
        <w:rPr>
          <w:sz w:val="40"/>
          <w:szCs w:val="32"/>
        </w:rPr>
      </w:pPr>
      <w:r w:rsidRPr="000F7860">
        <w:rPr>
          <w:noProof/>
          <w:sz w:val="40"/>
          <w:szCs w:val="32"/>
        </w:rPr>
        <w:lastRenderedPageBreak/>
        <w:drawing>
          <wp:anchor distT="0" distB="0" distL="114300" distR="114300" simplePos="0" relativeHeight="251710464" behindDoc="1" locked="0" layoutInCell="1" allowOverlap="1" wp14:anchorId="023DE3A8" wp14:editId="77789A16">
            <wp:simplePos x="0" y="0"/>
            <wp:positionH relativeFrom="margin">
              <wp:posOffset>-536666</wp:posOffset>
            </wp:positionH>
            <wp:positionV relativeFrom="paragraph">
              <wp:posOffset>392520</wp:posOffset>
            </wp:positionV>
            <wp:extent cx="6671945" cy="3309257"/>
            <wp:effectExtent l="0" t="0" r="0" b="5715"/>
            <wp:wrapNone/>
            <wp:docPr id="140974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402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945" cy="3309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CE6" w:rsidRPr="007114E6">
        <w:rPr>
          <w:noProof/>
          <w:sz w:val="40"/>
          <w:szCs w:val="32"/>
        </w:rPr>
        <w:t xml:space="preserve">EJERCICIO </w:t>
      </w:r>
      <w:r w:rsidR="005E2CE6">
        <w:rPr>
          <w:noProof/>
          <w:sz w:val="40"/>
          <w:szCs w:val="32"/>
        </w:rPr>
        <w:t>11</w:t>
      </w:r>
    </w:p>
    <w:p w14:paraId="1E872D78" w14:textId="1301B3C3" w:rsidR="005E2CE6" w:rsidRDefault="005E2CE6" w:rsidP="00AA7956">
      <w:pPr>
        <w:rPr>
          <w:sz w:val="40"/>
          <w:szCs w:val="32"/>
        </w:rPr>
      </w:pPr>
    </w:p>
    <w:p w14:paraId="5A9BAB6F" w14:textId="6729BFCB" w:rsidR="005E2CE6" w:rsidRDefault="005E2CE6" w:rsidP="00AA7956">
      <w:pPr>
        <w:rPr>
          <w:sz w:val="40"/>
          <w:szCs w:val="32"/>
        </w:rPr>
      </w:pPr>
    </w:p>
    <w:p w14:paraId="7DA3552A" w14:textId="0279511B" w:rsidR="005E2CE6" w:rsidRDefault="005E2CE6" w:rsidP="00AA7956">
      <w:pPr>
        <w:rPr>
          <w:sz w:val="40"/>
          <w:szCs w:val="32"/>
        </w:rPr>
      </w:pPr>
    </w:p>
    <w:p w14:paraId="74BA372E" w14:textId="45AF9D05" w:rsidR="005E2CE6" w:rsidRDefault="005E2CE6" w:rsidP="00AA7956">
      <w:pPr>
        <w:rPr>
          <w:sz w:val="40"/>
          <w:szCs w:val="32"/>
        </w:rPr>
      </w:pPr>
    </w:p>
    <w:p w14:paraId="0D1DBC43" w14:textId="19AB4929" w:rsidR="005E2CE6" w:rsidRDefault="005E2CE6" w:rsidP="00AA7956">
      <w:pPr>
        <w:rPr>
          <w:sz w:val="40"/>
          <w:szCs w:val="32"/>
        </w:rPr>
      </w:pPr>
    </w:p>
    <w:p w14:paraId="55D551C7" w14:textId="6A849F1C" w:rsidR="005E2CE6" w:rsidRDefault="005E2CE6" w:rsidP="00AA7956">
      <w:pPr>
        <w:rPr>
          <w:sz w:val="40"/>
          <w:szCs w:val="32"/>
        </w:rPr>
      </w:pPr>
    </w:p>
    <w:p w14:paraId="22ED764A" w14:textId="7F3379A6" w:rsidR="005E2CE6" w:rsidRDefault="005E2CE6" w:rsidP="00AA7956">
      <w:pPr>
        <w:rPr>
          <w:sz w:val="40"/>
          <w:szCs w:val="32"/>
        </w:rPr>
      </w:pPr>
    </w:p>
    <w:p w14:paraId="422AD902" w14:textId="1D05B877" w:rsidR="005E2CE6" w:rsidRDefault="005E2CE6" w:rsidP="00AA7956">
      <w:pPr>
        <w:rPr>
          <w:sz w:val="40"/>
          <w:szCs w:val="32"/>
        </w:rPr>
      </w:pPr>
    </w:p>
    <w:p w14:paraId="5D27D536" w14:textId="66126104" w:rsidR="005E2CE6" w:rsidRDefault="005E2CE6" w:rsidP="00AA7956">
      <w:pPr>
        <w:rPr>
          <w:sz w:val="40"/>
          <w:szCs w:val="32"/>
        </w:rPr>
      </w:pPr>
    </w:p>
    <w:p w14:paraId="07BED059" w14:textId="7CD8EC87" w:rsidR="005E2CE6" w:rsidRDefault="0059454D" w:rsidP="00AA7956">
      <w:pPr>
        <w:rPr>
          <w:sz w:val="40"/>
          <w:szCs w:val="32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A09A3E1" wp14:editId="576F72D5">
            <wp:simplePos x="0" y="0"/>
            <wp:positionH relativeFrom="column">
              <wp:posOffset>-391160</wp:posOffset>
            </wp:positionH>
            <wp:positionV relativeFrom="paragraph">
              <wp:posOffset>180340</wp:posOffset>
            </wp:positionV>
            <wp:extent cx="5196114" cy="5544185"/>
            <wp:effectExtent l="0" t="0" r="5080" b="0"/>
            <wp:wrapNone/>
            <wp:docPr id="137105838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82" cy="55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95A39" w14:textId="4419ECD3" w:rsidR="005E2CE6" w:rsidRDefault="0059454D" w:rsidP="00AA7956">
      <w:pPr>
        <w:rPr>
          <w:sz w:val="40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ADCBED3" wp14:editId="05A255C5">
                <wp:simplePos x="0" y="0"/>
                <wp:positionH relativeFrom="page">
                  <wp:align>right</wp:align>
                </wp:positionH>
                <wp:positionV relativeFrom="paragraph">
                  <wp:posOffset>11612</wp:posOffset>
                </wp:positionV>
                <wp:extent cx="2180136" cy="5123271"/>
                <wp:effectExtent l="0" t="0" r="0" b="1270"/>
                <wp:wrapNone/>
                <wp:docPr id="109026781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0136" cy="5123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6BEB4F" w14:textId="77777777" w:rsidR="005E2CE6" w:rsidRPr="005E2CE6" w:rsidRDefault="005E2CE6" w:rsidP="005E2CE6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 w:rsidRPr="005E2CE6">
                              <w:rPr>
                                <w:rFonts w:ascii="Calibri" w:hAnsi="Calibri" w:cs="Calibri"/>
                                <w:color w:val="000000"/>
                              </w:rPr>
                              <w:t>Se Realiza un test de capacitación, se obtiene la siguiente información: cantidad total de preguntas ejemplo (10 preguntas) y la cantidad de preguntas que contesto la persona correctamente ejemplo (7 de 10 contestadas). Se necesita un programa que ingrese los dos datos por teclado e informe el nivel del mismo según el porcentaje de respuestas correctas que ha obtenido</w:t>
                            </w:r>
                          </w:p>
                          <w:p w14:paraId="292F1B61" w14:textId="77777777" w:rsidR="005E2CE6" w:rsidRPr="005E2CE6" w:rsidRDefault="005E2CE6" w:rsidP="005E2CE6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spacing w:before="0" w:beforeAutospacing="0" w:after="0" w:afterAutospacing="0"/>
                              <w:ind w:left="1080"/>
                              <w:textAlignment w:val="baseline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 w:rsidRPr="005E2CE6">
                              <w:rPr>
                                <w:rFonts w:ascii="Calibri" w:hAnsi="Calibri" w:cs="Calibri"/>
                                <w:color w:val="000000"/>
                              </w:rPr>
                              <w:t>Nivel máximo: Porcentaje &gt;= 90%</w:t>
                            </w:r>
                          </w:p>
                          <w:p w14:paraId="0F3A1E60" w14:textId="77777777" w:rsidR="005E2CE6" w:rsidRPr="005E2CE6" w:rsidRDefault="005E2CE6" w:rsidP="005E2CE6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spacing w:before="0" w:beforeAutospacing="0" w:after="0" w:afterAutospacing="0"/>
                              <w:ind w:left="1080"/>
                              <w:textAlignment w:val="baseline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 w:rsidRPr="005E2CE6">
                              <w:rPr>
                                <w:rFonts w:ascii="Calibri" w:hAnsi="Calibri" w:cs="Calibri"/>
                                <w:color w:val="000000"/>
                              </w:rPr>
                              <w:t>Nivel Medio: Porcentaje &gt;= 70% y &lt; 90%</w:t>
                            </w:r>
                          </w:p>
                          <w:p w14:paraId="43ABFCF3" w14:textId="77777777" w:rsidR="005E2CE6" w:rsidRPr="005E2CE6" w:rsidRDefault="005E2CE6" w:rsidP="005E2CE6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spacing w:before="0" w:beforeAutospacing="0" w:after="0" w:afterAutospacing="0"/>
                              <w:ind w:left="1080"/>
                              <w:textAlignment w:val="baseline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 w:rsidRPr="005E2CE6">
                              <w:rPr>
                                <w:rFonts w:ascii="Calibri" w:hAnsi="Calibri" w:cs="Calibri"/>
                                <w:color w:val="000000"/>
                              </w:rPr>
                              <w:t>Nivel Regular: Porcentaje &gt;= 50% y &lt; 70%</w:t>
                            </w:r>
                          </w:p>
                          <w:p w14:paraId="3813D955" w14:textId="77777777" w:rsidR="005E2CE6" w:rsidRPr="005E2CE6" w:rsidRDefault="005E2CE6" w:rsidP="005E2CE6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spacing w:before="0" w:beforeAutospacing="0" w:after="160" w:afterAutospacing="0"/>
                              <w:ind w:left="1080"/>
                              <w:textAlignment w:val="baseline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 w:rsidRPr="005E2CE6">
                              <w:rPr>
                                <w:rFonts w:ascii="Calibri" w:hAnsi="Calibri" w:cs="Calibri"/>
                                <w:color w:val="000000"/>
                              </w:rPr>
                              <w:t>Fuera de Nivel: Porcentaje &lt; 50%</w:t>
                            </w:r>
                          </w:p>
                          <w:p w14:paraId="77A29AC8" w14:textId="57469917" w:rsidR="005E2CE6" w:rsidRPr="009778EB" w:rsidRDefault="005E2CE6" w:rsidP="005E2CE6">
                            <w:pPr>
                              <w:rPr>
                                <w:b w:val="0"/>
                                <w:bCs/>
                                <w:sz w:val="300"/>
                                <w:szCs w:val="2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CBED3" id="_x0000_s1040" type="#_x0000_t202" style="position:absolute;margin-left:120.45pt;margin-top:.9pt;width:171.65pt;height:403.4pt;z-index:-2516090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" fillcolor="white [3201]" stroked="f" strokeweight=".5pt">
                <v:textbox>
                  <w:txbxContent>
                    <w:p w14:paraId="4A6BEB4F" w14:textId="77777777" w:rsidR="005E2CE6" w:rsidRPr="005E2CE6" w:rsidRDefault="005E2CE6" w:rsidP="005E2CE6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Calibri" w:hAnsi="Calibri" w:cs="Calibri"/>
                          <w:color w:val="000000"/>
                        </w:rPr>
                      </w:pPr>
                      <w:r w:rsidRPr="005E2CE6">
                        <w:rPr>
                          <w:rFonts w:ascii="Calibri" w:hAnsi="Calibri" w:cs="Calibri"/>
                          <w:color w:val="000000"/>
                        </w:rPr>
                        <w:t>Se Realiza un test de capacitación, se obtiene la siguiente información: cantidad total de preguntas ejemplo (10 preguntas) y la cantidad de preguntas que contesto la persona correctamente ejemplo (7 de 10 contestadas). Se necesita un programa que ingrese los dos datos por teclado e informe el nivel del mismo según el porcentaje de respuestas correctas que ha obtenido</w:t>
                      </w:r>
                    </w:p>
                    <w:p w14:paraId="292F1B61" w14:textId="77777777" w:rsidR="005E2CE6" w:rsidRPr="005E2CE6" w:rsidRDefault="005E2CE6" w:rsidP="005E2CE6">
                      <w:pPr>
                        <w:pStyle w:val="NormalWeb"/>
                        <w:numPr>
                          <w:ilvl w:val="0"/>
                          <w:numId w:val="3"/>
                        </w:numPr>
                        <w:spacing w:before="0" w:beforeAutospacing="0" w:after="0" w:afterAutospacing="0"/>
                        <w:ind w:left="1080"/>
                        <w:textAlignment w:val="baseline"/>
                        <w:rPr>
                          <w:rFonts w:ascii="Calibri" w:hAnsi="Calibri" w:cs="Calibri"/>
                          <w:color w:val="000000"/>
                        </w:rPr>
                      </w:pPr>
                      <w:r w:rsidRPr="005E2CE6">
                        <w:rPr>
                          <w:rFonts w:ascii="Calibri" w:hAnsi="Calibri" w:cs="Calibri"/>
                          <w:color w:val="000000"/>
                        </w:rPr>
                        <w:t>Nivel máximo: Porcentaje &gt;= 90%</w:t>
                      </w:r>
                    </w:p>
                    <w:p w14:paraId="0F3A1E60" w14:textId="77777777" w:rsidR="005E2CE6" w:rsidRPr="005E2CE6" w:rsidRDefault="005E2CE6" w:rsidP="005E2CE6">
                      <w:pPr>
                        <w:pStyle w:val="NormalWeb"/>
                        <w:numPr>
                          <w:ilvl w:val="0"/>
                          <w:numId w:val="3"/>
                        </w:numPr>
                        <w:spacing w:before="0" w:beforeAutospacing="0" w:after="0" w:afterAutospacing="0"/>
                        <w:ind w:left="1080"/>
                        <w:textAlignment w:val="baseline"/>
                        <w:rPr>
                          <w:rFonts w:ascii="Calibri" w:hAnsi="Calibri" w:cs="Calibri"/>
                          <w:color w:val="000000"/>
                        </w:rPr>
                      </w:pPr>
                      <w:r w:rsidRPr="005E2CE6">
                        <w:rPr>
                          <w:rFonts w:ascii="Calibri" w:hAnsi="Calibri" w:cs="Calibri"/>
                          <w:color w:val="000000"/>
                        </w:rPr>
                        <w:t>Nivel Medio: Porcentaje &gt;= 70% y &lt; 90%</w:t>
                      </w:r>
                    </w:p>
                    <w:p w14:paraId="43ABFCF3" w14:textId="77777777" w:rsidR="005E2CE6" w:rsidRPr="005E2CE6" w:rsidRDefault="005E2CE6" w:rsidP="005E2CE6">
                      <w:pPr>
                        <w:pStyle w:val="NormalWeb"/>
                        <w:numPr>
                          <w:ilvl w:val="0"/>
                          <w:numId w:val="3"/>
                        </w:numPr>
                        <w:spacing w:before="0" w:beforeAutospacing="0" w:after="0" w:afterAutospacing="0"/>
                        <w:ind w:left="1080"/>
                        <w:textAlignment w:val="baseline"/>
                        <w:rPr>
                          <w:rFonts w:ascii="Calibri" w:hAnsi="Calibri" w:cs="Calibri"/>
                          <w:color w:val="000000"/>
                        </w:rPr>
                      </w:pPr>
                      <w:r w:rsidRPr="005E2CE6">
                        <w:rPr>
                          <w:rFonts w:ascii="Calibri" w:hAnsi="Calibri" w:cs="Calibri"/>
                          <w:color w:val="000000"/>
                        </w:rPr>
                        <w:t>Nivel Regular: Porcentaje &gt;= 50% y &lt; 70%</w:t>
                      </w:r>
                    </w:p>
                    <w:p w14:paraId="3813D955" w14:textId="77777777" w:rsidR="005E2CE6" w:rsidRPr="005E2CE6" w:rsidRDefault="005E2CE6" w:rsidP="005E2CE6">
                      <w:pPr>
                        <w:pStyle w:val="NormalWeb"/>
                        <w:numPr>
                          <w:ilvl w:val="0"/>
                          <w:numId w:val="3"/>
                        </w:numPr>
                        <w:spacing w:before="0" w:beforeAutospacing="0" w:after="160" w:afterAutospacing="0"/>
                        <w:ind w:left="1080"/>
                        <w:textAlignment w:val="baseline"/>
                        <w:rPr>
                          <w:rFonts w:ascii="Calibri" w:hAnsi="Calibri" w:cs="Calibri"/>
                          <w:color w:val="000000"/>
                        </w:rPr>
                      </w:pPr>
                      <w:r w:rsidRPr="005E2CE6">
                        <w:rPr>
                          <w:rFonts w:ascii="Calibri" w:hAnsi="Calibri" w:cs="Calibri"/>
                          <w:color w:val="000000"/>
                        </w:rPr>
                        <w:t>Fuera de Nivel: Porcentaje &lt; 50%</w:t>
                      </w:r>
                    </w:p>
                    <w:p w14:paraId="77A29AC8" w14:textId="57469917" w:rsidR="005E2CE6" w:rsidRPr="009778EB" w:rsidRDefault="005E2CE6" w:rsidP="005E2CE6">
                      <w:pPr>
                        <w:rPr>
                          <w:b w:val="0"/>
                          <w:bCs/>
                          <w:sz w:val="300"/>
                          <w:szCs w:val="26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9572E4A" w14:textId="3082604D" w:rsidR="005E2CE6" w:rsidRDefault="005E2CE6" w:rsidP="00AA7956">
      <w:pPr>
        <w:rPr>
          <w:sz w:val="40"/>
          <w:szCs w:val="32"/>
        </w:rPr>
      </w:pPr>
    </w:p>
    <w:p w14:paraId="20352ECF" w14:textId="1C42A753" w:rsidR="005E2CE6" w:rsidRDefault="005E2CE6" w:rsidP="00AA7956">
      <w:pPr>
        <w:rPr>
          <w:sz w:val="40"/>
          <w:szCs w:val="32"/>
        </w:rPr>
      </w:pPr>
    </w:p>
    <w:p w14:paraId="5A9060A9" w14:textId="2A48F1DA" w:rsidR="005E2CE6" w:rsidRDefault="005E2CE6" w:rsidP="00AA7956">
      <w:pPr>
        <w:rPr>
          <w:sz w:val="40"/>
          <w:szCs w:val="32"/>
        </w:rPr>
      </w:pPr>
    </w:p>
    <w:p w14:paraId="745C2E49" w14:textId="098F8F18" w:rsidR="005E2CE6" w:rsidRDefault="005E2CE6" w:rsidP="00AA7956">
      <w:pPr>
        <w:rPr>
          <w:sz w:val="40"/>
          <w:szCs w:val="32"/>
        </w:rPr>
      </w:pPr>
    </w:p>
    <w:p w14:paraId="74C4066A" w14:textId="397EC1BE" w:rsidR="005E2CE6" w:rsidRDefault="005E2CE6" w:rsidP="00AA7956">
      <w:pPr>
        <w:rPr>
          <w:sz w:val="40"/>
          <w:szCs w:val="32"/>
        </w:rPr>
      </w:pPr>
    </w:p>
    <w:p w14:paraId="1DBCD0F9" w14:textId="516E054C" w:rsidR="005E2CE6" w:rsidRDefault="005E2CE6" w:rsidP="00AA7956">
      <w:pPr>
        <w:rPr>
          <w:sz w:val="40"/>
          <w:szCs w:val="32"/>
        </w:rPr>
      </w:pPr>
    </w:p>
    <w:p w14:paraId="5B2680C2" w14:textId="7B139394" w:rsidR="005E2CE6" w:rsidRDefault="005E2CE6" w:rsidP="00AA7956">
      <w:pPr>
        <w:rPr>
          <w:sz w:val="40"/>
          <w:szCs w:val="32"/>
        </w:rPr>
      </w:pPr>
    </w:p>
    <w:p w14:paraId="30F66703" w14:textId="77777777" w:rsidR="005E2CE6" w:rsidRDefault="005E2CE6" w:rsidP="00AA7956">
      <w:pPr>
        <w:rPr>
          <w:sz w:val="40"/>
          <w:szCs w:val="32"/>
        </w:rPr>
      </w:pPr>
    </w:p>
    <w:p w14:paraId="1A901100" w14:textId="77777777" w:rsidR="005E2CE6" w:rsidRPr="00AA7956" w:rsidRDefault="005E2CE6" w:rsidP="00AA7956">
      <w:pPr>
        <w:rPr>
          <w:sz w:val="40"/>
          <w:szCs w:val="32"/>
        </w:rPr>
      </w:pPr>
    </w:p>
    <w:sectPr w:rsidR="005E2CE6" w:rsidRPr="00AA7956" w:rsidSect="00AB02A7">
      <w:headerReference w:type="default" r:id="rId31"/>
      <w:footerReference w:type="default" r:id="rId3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D681F" w14:textId="77777777" w:rsidR="007026BB" w:rsidRDefault="007026BB">
      <w:r>
        <w:separator/>
      </w:r>
    </w:p>
    <w:p w14:paraId="5E5042E7" w14:textId="77777777" w:rsidR="007026BB" w:rsidRDefault="007026BB"/>
  </w:endnote>
  <w:endnote w:type="continuationSeparator" w:id="0">
    <w:p w14:paraId="1659686A" w14:textId="77777777" w:rsidR="007026BB" w:rsidRDefault="007026BB">
      <w:r>
        <w:continuationSeparator/>
      </w:r>
    </w:p>
    <w:p w14:paraId="7F0763C0" w14:textId="77777777" w:rsidR="007026BB" w:rsidRDefault="007026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70534015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44CE6169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2CB53" w14:textId="77777777" w:rsidR="007026BB" w:rsidRDefault="007026BB">
      <w:r>
        <w:separator/>
      </w:r>
    </w:p>
    <w:p w14:paraId="613EF1B0" w14:textId="77777777" w:rsidR="007026BB" w:rsidRDefault="007026BB"/>
  </w:footnote>
  <w:footnote w:type="continuationSeparator" w:id="0">
    <w:p w14:paraId="6DED7E4E" w14:textId="77777777" w:rsidR="007026BB" w:rsidRDefault="007026BB">
      <w:r>
        <w:continuationSeparator/>
      </w:r>
    </w:p>
    <w:p w14:paraId="4B136980" w14:textId="77777777" w:rsidR="007026BB" w:rsidRDefault="007026B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45B1962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89557EF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25E988DD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433CD"/>
    <w:multiLevelType w:val="multilevel"/>
    <w:tmpl w:val="D53C1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204D12"/>
    <w:multiLevelType w:val="multilevel"/>
    <w:tmpl w:val="CAF48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2A09B9"/>
    <w:multiLevelType w:val="multilevel"/>
    <w:tmpl w:val="7E7CC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2900682">
    <w:abstractNumId w:val="2"/>
  </w:num>
  <w:num w:numId="2" w16cid:durableId="1414470713">
    <w:abstractNumId w:val="1"/>
  </w:num>
  <w:num w:numId="3" w16cid:durableId="1537767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6D8"/>
    <w:rsid w:val="0002482E"/>
    <w:rsid w:val="00050324"/>
    <w:rsid w:val="000747A0"/>
    <w:rsid w:val="000A0150"/>
    <w:rsid w:val="000E63C9"/>
    <w:rsid w:val="000F7860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72102"/>
    <w:rsid w:val="0059454D"/>
    <w:rsid w:val="005E2CE6"/>
    <w:rsid w:val="005F1BB0"/>
    <w:rsid w:val="00656C4D"/>
    <w:rsid w:val="006E5716"/>
    <w:rsid w:val="007026BB"/>
    <w:rsid w:val="007114E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0655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8EB"/>
    <w:rsid w:val="00977F79"/>
    <w:rsid w:val="009C7720"/>
    <w:rsid w:val="00A23AFA"/>
    <w:rsid w:val="00A31B3E"/>
    <w:rsid w:val="00A532F3"/>
    <w:rsid w:val="00A8489E"/>
    <w:rsid w:val="00AA7956"/>
    <w:rsid w:val="00AB02A7"/>
    <w:rsid w:val="00AB77FE"/>
    <w:rsid w:val="00AC29F3"/>
    <w:rsid w:val="00AC34F7"/>
    <w:rsid w:val="00B231E5"/>
    <w:rsid w:val="00BF44FF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16D8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AE5AF0"/>
  <w15:docId w15:val="{B390A87B-44E6-4D1D-8DDC-D6934D485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AA7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AR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2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Local\Microsoft\Office\16.0\DTS\es-AR%7b93478696-82F4-48D2-8909-6D3FF916E389%7d\%7bF184748E-EB30-481B-B5F9-6730394C5154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{F184748E-EB30-481B-B5F9-6730394C5154}tf16392850_win32.dotx</Template>
  <TotalTime>79</TotalTime>
  <Pages>12</Pages>
  <Words>68</Words>
  <Characters>377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keywords/>
  <cp:lastModifiedBy>rodrigo esper</cp:lastModifiedBy>
  <cp:revision>3</cp:revision>
  <cp:lastPrinted>2006-08-01T17:47:00Z</cp:lastPrinted>
  <dcterms:created xsi:type="dcterms:W3CDTF">2023-05-10T21:22:00Z</dcterms:created>
  <dcterms:modified xsi:type="dcterms:W3CDTF">2023-05-10T23:00:00Z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